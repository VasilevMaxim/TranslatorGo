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20"/>
        <w:tblW w:w="9776" w:type="dxa"/>
        <w:tblLayout w:type="fixed"/>
        <w:tblLook w:val="04A0" w:firstRow="1" w:lastRow="0" w:firstColumn="1" w:lastColumn="0" w:noHBand="0" w:noVBand="1"/>
      </w:tblPr>
      <w:tblGrid>
        <w:gridCol w:w="1413"/>
        <w:gridCol w:w="8363"/>
      </w:tblGrid>
      <w:tr w:rsidR="00976DEB" w:rsidRPr="00976DEB" w14:paraId="41AD9591" w14:textId="77777777" w:rsidTr="00AB4E5F">
        <w:trPr>
          <w:trHeight w:val="1266"/>
        </w:trPr>
        <w:tc>
          <w:tcPr>
            <w:tcW w:w="1413" w:type="dxa"/>
            <w:vMerge w:val="restart"/>
          </w:tcPr>
          <w:p w14:paraId="4A428946" w14:textId="77777777" w:rsidR="00976DEB" w:rsidRPr="00976DEB" w:rsidRDefault="00976DEB" w:rsidP="00976DEB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76DEB"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4189A86E" wp14:editId="590F57CE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566" cy="908050"/>
                  <wp:effectExtent l="0" t="0" r="0" b="6350"/>
                  <wp:wrapNone/>
                  <wp:docPr id="2" name="Рисунок 2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566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63" w:type="dxa"/>
            <w:vAlign w:val="center"/>
          </w:tcPr>
          <w:p w14:paraId="75992C00" w14:textId="77777777" w:rsidR="00976DEB" w:rsidRPr="00976DEB" w:rsidRDefault="00976DEB" w:rsidP="00976DEB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976DEB">
              <w:rPr>
                <w:rFonts w:ascii="Times New Roman" w:hAnsi="Times New Roman"/>
                <w:sz w:val="18"/>
                <w:szCs w:val="20"/>
              </w:rPr>
              <w:t>МИНОБРНАУКИ РОССИИ</w:t>
            </w:r>
          </w:p>
          <w:p w14:paraId="1039F995" w14:textId="77777777" w:rsidR="00976DEB" w:rsidRPr="00976DEB" w:rsidRDefault="00976DEB" w:rsidP="00976DEB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1B288D17" w14:textId="77777777" w:rsidR="00976DEB" w:rsidRPr="00976DEB" w:rsidRDefault="00976DEB" w:rsidP="00976DEB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976DEB">
              <w:rPr>
                <w:rFonts w:ascii="Times New Roman" w:hAnsi="Times New Roman"/>
                <w:sz w:val="18"/>
                <w:szCs w:val="20"/>
              </w:rPr>
              <w:t>федеральное государственное бюджетное образовательное учреждение</w:t>
            </w:r>
          </w:p>
          <w:p w14:paraId="7DB97B86" w14:textId="77777777" w:rsidR="00976DEB" w:rsidRPr="00976DEB" w:rsidRDefault="00976DEB" w:rsidP="00976DEB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4FC4D185" w14:textId="77777777" w:rsidR="00976DEB" w:rsidRPr="00976DEB" w:rsidRDefault="00976DEB" w:rsidP="00976DEB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976DEB">
              <w:rPr>
                <w:rFonts w:ascii="Times New Roman" w:hAnsi="Times New Roman"/>
                <w:sz w:val="18"/>
                <w:szCs w:val="20"/>
              </w:rPr>
              <w:t>высшего образования</w:t>
            </w:r>
          </w:p>
          <w:p w14:paraId="4CA6AF50" w14:textId="77777777" w:rsidR="00976DEB" w:rsidRPr="00976DEB" w:rsidRDefault="00976DEB" w:rsidP="00976DEB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31A05B4B" w14:textId="77777777" w:rsidR="00976DEB" w:rsidRPr="00976DEB" w:rsidRDefault="00976DEB" w:rsidP="00976DEB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 w:rsidRPr="00976DEB">
              <w:rPr>
                <w:rFonts w:ascii="Times New Roman" w:hAnsi="Times New Roman"/>
                <w:b/>
                <w:sz w:val="18"/>
                <w:szCs w:val="20"/>
              </w:rPr>
              <w:t>«Балтийский государственный технический университет «ВОЕНМЕХ» им. Д.Ф. Устинова»</w:t>
            </w:r>
          </w:p>
          <w:p w14:paraId="6FDB0DCE" w14:textId="77777777" w:rsidR="00976DEB" w:rsidRPr="00976DEB" w:rsidRDefault="00976DEB" w:rsidP="00976DEB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  <w:szCs w:val="20"/>
              </w:rPr>
            </w:pPr>
            <w:r w:rsidRPr="00976DEB">
              <w:rPr>
                <w:rFonts w:ascii="Times New Roman" w:hAnsi="Times New Roman"/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976DEB" w:rsidRPr="00976DEB" w14:paraId="754D80E2" w14:textId="77777777" w:rsidTr="00AB4E5F">
        <w:trPr>
          <w:trHeight w:val="364"/>
        </w:trPr>
        <w:tc>
          <w:tcPr>
            <w:tcW w:w="1413" w:type="dxa"/>
            <w:vMerge/>
          </w:tcPr>
          <w:p w14:paraId="3B4FADB9" w14:textId="77777777" w:rsidR="00976DEB" w:rsidRPr="00976DEB" w:rsidRDefault="00976DEB" w:rsidP="00976DEB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18"/>
                <w:szCs w:val="20"/>
              </w:rPr>
            </w:pPr>
          </w:p>
        </w:tc>
        <w:tc>
          <w:tcPr>
            <w:tcW w:w="8363" w:type="dxa"/>
            <w:vAlign w:val="center"/>
          </w:tcPr>
          <w:p w14:paraId="7AC86812" w14:textId="77777777" w:rsidR="00976DEB" w:rsidRPr="00976DEB" w:rsidRDefault="00976DEB" w:rsidP="00976DEB">
            <w:pPr>
              <w:spacing w:before="0" w:line="0" w:lineRule="atLeast"/>
              <w:jc w:val="center"/>
              <w:rPr>
                <w:rFonts w:ascii="Times New Roman" w:hAnsi="Times New Roman"/>
                <w:szCs w:val="20"/>
              </w:rPr>
            </w:pPr>
            <w:r w:rsidRPr="00976DEB">
              <w:rPr>
                <w:rFonts w:ascii="Times New Roman" w:hAnsi="Times New Roman"/>
                <w:szCs w:val="20"/>
              </w:rPr>
              <w:t>БГТУ.СМК-Ф-4.2-К5-01</w:t>
            </w:r>
          </w:p>
        </w:tc>
      </w:tr>
    </w:tbl>
    <w:p w14:paraId="7D39EE89" w14:textId="7FBE29FC" w:rsidR="009F32A3" w:rsidRPr="001D5CA3" w:rsidRDefault="009F32A3" w:rsidP="009F32A3">
      <w:pPr>
        <w:spacing w:before="0" w:line="20" w:lineRule="exact"/>
        <w:jc w:val="left"/>
        <w:rPr>
          <w:sz w:val="20"/>
        </w:rPr>
      </w:pPr>
    </w:p>
    <w:p w14:paraId="3280E6F8" w14:textId="77777777" w:rsidR="009F32A3" w:rsidRPr="001D5CA3" w:rsidRDefault="009F32A3" w:rsidP="009F32A3">
      <w:pPr>
        <w:spacing w:before="0" w:line="200" w:lineRule="exact"/>
        <w:jc w:val="left"/>
        <w:rPr>
          <w:sz w:val="20"/>
        </w:rPr>
      </w:pPr>
    </w:p>
    <w:tbl>
      <w:tblPr>
        <w:tblStyle w:val="24"/>
        <w:tblpPr w:leftFromText="180" w:rightFromText="180" w:vertAnchor="page" w:horzAnchor="margin" w:tblpY="3316"/>
        <w:tblW w:w="9688" w:type="dxa"/>
        <w:tblLayout w:type="fixed"/>
        <w:tblLook w:val="04A0" w:firstRow="1" w:lastRow="0" w:firstColumn="1" w:lastColumn="0" w:noHBand="0" w:noVBand="1"/>
      </w:tblPr>
      <w:tblGrid>
        <w:gridCol w:w="1751"/>
        <w:gridCol w:w="708"/>
        <w:gridCol w:w="237"/>
        <w:gridCol w:w="6992"/>
      </w:tblGrid>
      <w:tr w:rsidR="00976DEB" w:rsidRPr="00976DEB" w14:paraId="099117DB" w14:textId="77777777" w:rsidTr="00976DEB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7330CD34" w14:textId="77777777" w:rsidR="00976DEB" w:rsidRPr="00976DEB" w:rsidRDefault="00976DEB" w:rsidP="00976DEB">
            <w:pPr>
              <w:spacing w:line="240" w:lineRule="auto"/>
              <w:ind w:left="-105"/>
              <w:jc w:val="left"/>
              <w:rPr>
                <w:rFonts w:ascii="Times New Roman" w:hAnsi="Times New Roman"/>
                <w:szCs w:val="24"/>
              </w:rPr>
            </w:pPr>
            <w:proofErr w:type="spellStart"/>
            <w:r w:rsidRPr="00976DEB">
              <w:rPr>
                <w:rFonts w:ascii="Times New Roman" w:hAnsi="Times New Roman"/>
                <w:szCs w:val="24"/>
              </w:rPr>
              <w:t>Факультет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3D4585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976DEB">
              <w:rPr>
                <w:rFonts w:ascii="Times New Roman" w:hAnsi="Times New Roman"/>
                <w:szCs w:val="24"/>
              </w:rPr>
              <w:t>И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73A0BC15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6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5C5761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976DEB">
              <w:rPr>
                <w:rFonts w:ascii="Times New Roman" w:hAnsi="Times New Roman"/>
                <w:color w:val="000000"/>
                <w:szCs w:val="24"/>
              </w:rPr>
              <w:t>Информационные и управляющие системы</w:t>
            </w:r>
          </w:p>
        </w:tc>
      </w:tr>
      <w:tr w:rsidR="00976DEB" w:rsidRPr="00976DEB" w14:paraId="48D09CB4" w14:textId="77777777" w:rsidTr="00976DEB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1E4CEA87" w14:textId="77777777" w:rsidR="00976DEB" w:rsidRPr="00976DEB" w:rsidRDefault="00976DEB" w:rsidP="00976DEB">
            <w:pPr>
              <w:spacing w:before="0" w:line="240" w:lineRule="auto"/>
              <w:ind w:left="-105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CDF8D7" w14:textId="77777777" w:rsidR="00976DEB" w:rsidRPr="00976DEB" w:rsidRDefault="00976DEB" w:rsidP="00976DEB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  <w:proofErr w:type="spellStart"/>
            <w:r w:rsidRPr="00976DEB">
              <w:rPr>
                <w:rFonts w:ascii="Times New Roman" w:hAnsi="Times New Roman"/>
                <w:sz w:val="20"/>
              </w:rPr>
              <w:t>шифр</w:t>
            </w:r>
            <w:proofErr w:type="spellEnd"/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03D001A3" w14:textId="77777777" w:rsidR="00976DEB" w:rsidRPr="00976DEB" w:rsidRDefault="00976DEB" w:rsidP="00976DEB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6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DB8029" w14:textId="77777777" w:rsidR="00976DEB" w:rsidRPr="00976DEB" w:rsidRDefault="00976DEB" w:rsidP="00976DEB">
            <w:pPr>
              <w:spacing w:before="0" w:line="240" w:lineRule="auto"/>
              <w:jc w:val="left"/>
              <w:rPr>
                <w:rFonts w:ascii="Times New Roman" w:hAnsi="Times New Roman"/>
                <w:color w:val="000000"/>
                <w:sz w:val="20"/>
              </w:rPr>
            </w:pPr>
            <w:proofErr w:type="spellStart"/>
            <w:r w:rsidRPr="00976DEB">
              <w:rPr>
                <w:rFonts w:ascii="Times New Roman" w:hAnsi="Times New Roman"/>
                <w:sz w:val="20"/>
              </w:rPr>
              <w:t>наименование</w:t>
            </w:r>
            <w:proofErr w:type="spellEnd"/>
          </w:p>
        </w:tc>
      </w:tr>
      <w:tr w:rsidR="00976DEB" w:rsidRPr="00976DEB" w14:paraId="6303E3A0" w14:textId="77777777" w:rsidTr="00976DEB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0618903E" w14:textId="77777777" w:rsidR="00976DEB" w:rsidRPr="00976DEB" w:rsidRDefault="00976DEB" w:rsidP="00976DEB">
            <w:pPr>
              <w:spacing w:line="240" w:lineRule="auto"/>
              <w:ind w:left="-105"/>
              <w:jc w:val="left"/>
              <w:rPr>
                <w:rFonts w:ascii="Times New Roman" w:hAnsi="Times New Roman"/>
                <w:szCs w:val="24"/>
              </w:rPr>
            </w:pPr>
            <w:proofErr w:type="spellStart"/>
            <w:r w:rsidRPr="00976DEB">
              <w:rPr>
                <w:rFonts w:ascii="Times New Roman" w:hAnsi="Times New Roman"/>
                <w:szCs w:val="24"/>
              </w:rPr>
              <w:t>Кафедра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624EBF" w14:textId="34524632" w:rsidR="00976DEB" w:rsidRPr="00196704" w:rsidRDefault="00976DEB" w:rsidP="00976DEB">
            <w:pPr>
              <w:spacing w:line="240" w:lineRule="auto"/>
              <w:jc w:val="left"/>
              <w:rPr>
                <w:rFonts w:ascii="Times New Roman" w:hAnsi="Times New Roman"/>
                <w:szCs w:val="24"/>
                <w:lang w:val="ru-RU"/>
              </w:rPr>
            </w:pPr>
            <w:r w:rsidRPr="00976DEB">
              <w:rPr>
                <w:rFonts w:ascii="Times New Roman" w:hAnsi="Times New Roman"/>
                <w:szCs w:val="24"/>
              </w:rPr>
              <w:t>И</w:t>
            </w:r>
            <w:r w:rsidR="00B71E2A">
              <w:rPr>
                <w:rFonts w:ascii="Times New Roman" w:hAnsi="Times New Roman"/>
                <w:szCs w:val="24"/>
                <w:lang w:val="ru-RU"/>
              </w:rPr>
              <w:t>5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1173E662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</w:p>
        </w:tc>
        <w:tc>
          <w:tcPr>
            <w:tcW w:w="6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59EDC8" w14:textId="1550BBE0" w:rsidR="00976DEB" w:rsidRPr="00196704" w:rsidRDefault="00B71E2A" w:rsidP="00976DEB">
            <w:pPr>
              <w:spacing w:line="240" w:lineRule="auto"/>
              <w:jc w:val="left"/>
              <w:rPr>
                <w:rFonts w:ascii="Times New Roman" w:hAnsi="Times New Roman"/>
                <w:szCs w:val="24"/>
                <w:lang w:val="ru-RU"/>
              </w:rPr>
            </w:pPr>
            <w:r w:rsidRPr="00B71E2A">
              <w:rPr>
                <w:rFonts w:ascii="Times New Roman" w:hAnsi="Times New Roman"/>
                <w:szCs w:val="24"/>
                <w:lang w:val="ru-RU"/>
              </w:rPr>
              <w:t>Информационные системы и программная инженерия</w:t>
            </w:r>
          </w:p>
        </w:tc>
      </w:tr>
      <w:tr w:rsidR="00976DEB" w:rsidRPr="00976DEB" w14:paraId="0651AC47" w14:textId="77777777" w:rsidTr="00976DEB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27406664" w14:textId="77777777" w:rsidR="00976DEB" w:rsidRPr="00976DEB" w:rsidRDefault="00976DEB" w:rsidP="00976DEB">
            <w:pPr>
              <w:spacing w:before="0" w:line="240" w:lineRule="auto"/>
              <w:ind w:left="-105"/>
              <w:jc w:val="left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A4C811" w14:textId="77777777" w:rsidR="00976DEB" w:rsidRPr="00976DEB" w:rsidRDefault="00976DEB" w:rsidP="00976DEB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  <w:proofErr w:type="spellStart"/>
            <w:r w:rsidRPr="00976DEB">
              <w:rPr>
                <w:rFonts w:ascii="Times New Roman" w:hAnsi="Times New Roman"/>
                <w:sz w:val="20"/>
              </w:rPr>
              <w:t>шифр</w:t>
            </w:r>
            <w:proofErr w:type="spellEnd"/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089C27CB" w14:textId="77777777" w:rsidR="00976DEB" w:rsidRPr="00976DEB" w:rsidRDefault="00976DEB" w:rsidP="00976DEB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6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AF54B6" w14:textId="77777777" w:rsidR="00976DEB" w:rsidRPr="00976DEB" w:rsidRDefault="00976DEB" w:rsidP="00976DEB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  <w:proofErr w:type="spellStart"/>
            <w:r w:rsidRPr="00976DEB">
              <w:rPr>
                <w:rFonts w:ascii="Times New Roman" w:hAnsi="Times New Roman"/>
                <w:sz w:val="20"/>
              </w:rPr>
              <w:t>наименование</w:t>
            </w:r>
            <w:proofErr w:type="spellEnd"/>
          </w:p>
        </w:tc>
      </w:tr>
      <w:tr w:rsidR="00976DEB" w:rsidRPr="00976DEB" w14:paraId="4AE29DE4" w14:textId="77777777" w:rsidTr="00976DEB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064AD153" w14:textId="77777777" w:rsidR="00976DEB" w:rsidRPr="00976DEB" w:rsidRDefault="00976DEB" w:rsidP="00976DEB">
            <w:pPr>
              <w:spacing w:line="240" w:lineRule="auto"/>
              <w:ind w:left="-105"/>
              <w:jc w:val="left"/>
              <w:rPr>
                <w:rFonts w:ascii="Times New Roman" w:hAnsi="Times New Roman"/>
                <w:szCs w:val="24"/>
              </w:rPr>
            </w:pPr>
            <w:proofErr w:type="spellStart"/>
            <w:r w:rsidRPr="00976DEB">
              <w:rPr>
                <w:rFonts w:ascii="Times New Roman" w:hAnsi="Times New Roman"/>
                <w:szCs w:val="24"/>
              </w:rPr>
              <w:t>Дисциплина</w:t>
            </w:r>
            <w:proofErr w:type="spellEnd"/>
          </w:p>
        </w:tc>
        <w:tc>
          <w:tcPr>
            <w:tcW w:w="793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4D1319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976DEB">
              <w:rPr>
                <w:rFonts w:ascii="Times New Roman" w:hAnsi="Times New Roman"/>
                <w:szCs w:val="24"/>
              </w:rPr>
              <w:t>Системное ПО</w:t>
            </w:r>
          </w:p>
        </w:tc>
      </w:tr>
    </w:tbl>
    <w:p w14:paraId="53F2CDF1" w14:textId="77777777" w:rsidR="009F32A3" w:rsidRPr="001D5CA3" w:rsidRDefault="009F32A3" w:rsidP="00976DEB">
      <w:pPr>
        <w:spacing w:before="0" w:after="200" w:line="276" w:lineRule="auto"/>
        <w:jc w:val="left"/>
        <w:rPr>
          <w:rFonts w:eastAsia="Calibri"/>
          <w:szCs w:val="22"/>
          <w:lang w:eastAsia="en-US"/>
        </w:rPr>
      </w:pPr>
    </w:p>
    <w:p w14:paraId="35388D4F" w14:textId="77777777" w:rsidR="00976DEB" w:rsidRDefault="00976DEB" w:rsidP="00976DEB">
      <w:pPr>
        <w:spacing w:before="0" w:after="40" w:line="276" w:lineRule="auto"/>
        <w:jc w:val="center"/>
        <w:rPr>
          <w:rFonts w:eastAsia="Calibri"/>
          <w:sz w:val="44"/>
          <w:szCs w:val="22"/>
          <w:lang w:eastAsia="en-US"/>
        </w:rPr>
      </w:pPr>
    </w:p>
    <w:p w14:paraId="2A3DF649" w14:textId="72D01EBF" w:rsidR="00976DEB" w:rsidRPr="00976DEB" w:rsidRDefault="00976DEB" w:rsidP="00976DEB">
      <w:pPr>
        <w:spacing w:before="0" w:after="40" w:line="276" w:lineRule="auto"/>
        <w:jc w:val="center"/>
        <w:rPr>
          <w:rFonts w:eastAsia="Calibri"/>
          <w:sz w:val="44"/>
          <w:szCs w:val="22"/>
          <w:lang w:eastAsia="en-US"/>
        </w:rPr>
      </w:pPr>
      <w:r w:rsidRPr="00976DEB">
        <w:rPr>
          <w:rFonts w:eastAsia="Calibri"/>
          <w:sz w:val="44"/>
          <w:szCs w:val="22"/>
          <w:lang w:eastAsia="en-US"/>
        </w:rPr>
        <w:t>КУРСОВАЯ РАБОТА</w:t>
      </w:r>
    </w:p>
    <w:p w14:paraId="261E09A4" w14:textId="77777777" w:rsidR="00976DEB" w:rsidRPr="00976DEB" w:rsidRDefault="00976DEB" w:rsidP="00976DEB">
      <w:pPr>
        <w:spacing w:before="0" w:after="40" w:line="276" w:lineRule="auto"/>
        <w:jc w:val="center"/>
        <w:rPr>
          <w:rFonts w:eastAsia="Calibri"/>
          <w:sz w:val="36"/>
          <w:szCs w:val="22"/>
          <w:lang w:eastAsia="en-US"/>
        </w:rPr>
      </w:pPr>
      <w:r w:rsidRPr="00976DEB">
        <w:rPr>
          <w:rFonts w:eastAsia="Calibri"/>
          <w:sz w:val="36"/>
          <w:szCs w:val="22"/>
          <w:lang w:eastAsia="en-US"/>
        </w:rPr>
        <w:t>на тему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9354"/>
      </w:tblGrid>
      <w:tr w:rsidR="00976DEB" w:rsidRPr="00976DEB" w14:paraId="532C91EF" w14:textId="77777777" w:rsidTr="00976DEB">
        <w:tc>
          <w:tcPr>
            <w:tcW w:w="9570" w:type="dxa"/>
            <w:tcBorders>
              <w:top w:val="nil"/>
              <w:left w:val="nil"/>
              <w:right w:val="nil"/>
            </w:tcBorders>
            <w:vAlign w:val="center"/>
          </w:tcPr>
          <w:p w14:paraId="6964981D" w14:textId="77777777" w:rsidR="00976DEB" w:rsidRPr="00976DEB" w:rsidRDefault="00976DEB" w:rsidP="00976DEB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 w:rsidRPr="00976DEB">
              <w:rPr>
                <w:rFonts w:ascii="Times New Roman" w:hAnsi="Times New Roman"/>
                <w:sz w:val="32"/>
              </w:rPr>
              <w:t>Создание компилятора</w:t>
            </w:r>
          </w:p>
        </w:tc>
      </w:tr>
      <w:tr w:rsidR="00976DEB" w:rsidRPr="00976DEB" w14:paraId="1D175885" w14:textId="77777777" w:rsidTr="00976DEB">
        <w:tc>
          <w:tcPr>
            <w:tcW w:w="9570" w:type="dxa"/>
            <w:tcBorders>
              <w:left w:val="nil"/>
              <w:right w:val="nil"/>
            </w:tcBorders>
            <w:vAlign w:val="center"/>
          </w:tcPr>
          <w:p w14:paraId="6FE77243" w14:textId="5E2762F8" w:rsidR="00976DEB" w:rsidRPr="00976DEB" w:rsidRDefault="00976DEB" w:rsidP="00976DEB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 w:rsidRPr="00976DEB">
              <w:rPr>
                <w:rFonts w:ascii="Times New Roman" w:hAnsi="Times New Roman"/>
                <w:sz w:val="32"/>
              </w:rPr>
              <w:t xml:space="preserve">для подмножества языка </w:t>
            </w:r>
            <w:proofErr w:type="spellStart"/>
            <w:r w:rsidR="001E3CB8">
              <w:rPr>
                <w:rFonts w:ascii="Times New Roman" w:hAnsi="Times New Roman"/>
                <w:sz w:val="32"/>
              </w:rPr>
              <w:t>Go</w:t>
            </w:r>
            <w:proofErr w:type="spellEnd"/>
            <w:r w:rsidR="001144AF" w:rsidRPr="001144AF">
              <w:rPr>
                <w:rFonts w:ascii="Times New Roman" w:hAnsi="Times New Roman"/>
                <w:sz w:val="32"/>
              </w:rPr>
              <w:t xml:space="preserve"> </w:t>
            </w:r>
            <w:r w:rsidRPr="00976DEB">
              <w:rPr>
                <w:rFonts w:ascii="Times New Roman" w:hAnsi="Times New Roman"/>
                <w:sz w:val="32"/>
              </w:rPr>
              <w:t>на ASM i386</w:t>
            </w:r>
          </w:p>
        </w:tc>
      </w:tr>
      <w:tr w:rsidR="00976DEB" w:rsidRPr="00976DEB" w14:paraId="6B906662" w14:textId="77777777" w:rsidTr="00976DEB">
        <w:tc>
          <w:tcPr>
            <w:tcW w:w="9570" w:type="dxa"/>
            <w:tcBorders>
              <w:left w:val="nil"/>
              <w:right w:val="nil"/>
            </w:tcBorders>
            <w:vAlign w:val="center"/>
          </w:tcPr>
          <w:p w14:paraId="244E5144" w14:textId="77777777" w:rsidR="00976DEB" w:rsidRPr="00976DEB" w:rsidRDefault="00976DEB" w:rsidP="00976DEB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</w:p>
        </w:tc>
      </w:tr>
    </w:tbl>
    <w:p w14:paraId="5EF5FA5E" w14:textId="77777777" w:rsidR="00976DEB" w:rsidRPr="00976DEB" w:rsidRDefault="00976DEB" w:rsidP="00976DEB">
      <w:pPr>
        <w:spacing w:before="0" w:after="40" w:line="240" w:lineRule="auto"/>
        <w:jc w:val="center"/>
        <w:rPr>
          <w:rFonts w:eastAsia="Calibri"/>
          <w:sz w:val="40"/>
          <w:szCs w:val="22"/>
          <w:lang w:eastAsia="en-US"/>
        </w:rPr>
      </w:pPr>
    </w:p>
    <w:tbl>
      <w:tblPr>
        <w:tblStyle w:val="110"/>
        <w:tblpPr w:leftFromText="180" w:rightFromText="180" w:vertAnchor="text" w:horzAnchor="margin" w:tblpXSpec="right" w:tblpY="311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976DEB" w:rsidRPr="00976DEB" w14:paraId="6A46A7B1" w14:textId="77777777" w:rsidTr="00976DEB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8983C9E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</w:rPr>
            </w:pPr>
            <w:r w:rsidRPr="00976DEB">
              <w:rPr>
                <w:rFonts w:ascii="Times New Roman" w:hAnsi="Times New Roman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5A4CF1" w14:textId="6F62E358" w:rsidR="00976DEB" w:rsidRPr="00F064B1" w:rsidRDefault="005428FC" w:rsidP="00976DEB">
            <w:pPr>
              <w:spacing w:before="40" w:after="40" w:line="240" w:lineRule="auto"/>
              <w:jc w:val="center"/>
              <w:rPr>
                <w:rFonts w:ascii="Times New Roman" w:hAnsi="Times New Roman"/>
                <w:iCs/>
                <w:lang w:val="en-US"/>
              </w:rPr>
            </w:pPr>
            <w:r>
              <w:rPr>
                <w:rFonts w:ascii="Times New Roman" w:hAnsi="Times New Roman"/>
                <w:iCs/>
              </w:rPr>
              <w:t>И</w:t>
            </w:r>
            <w:r w:rsidR="00166472">
              <w:rPr>
                <w:rFonts w:ascii="Times New Roman" w:hAnsi="Times New Roman"/>
                <w:iCs/>
              </w:rPr>
              <w:t>58</w:t>
            </w:r>
            <w:r w:rsidR="00F064B1">
              <w:rPr>
                <w:rFonts w:ascii="Times New Roman" w:hAnsi="Times New Roman"/>
                <w:iCs/>
                <w:lang w:val="en-US"/>
              </w:rPr>
              <w:t>2</w:t>
            </w:r>
          </w:p>
        </w:tc>
      </w:tr>
      <w:tr w:rsidR="00976DEB" w:rsidRPr="00976DEB" w14:paraId="0A3AF281" w14:textId="77777777" w:rsidTr="00976DEB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9C321B" w14:textId="21BE8302" w:rsidR="00976DEB" w:rsidRPr="001E3CB8" w:rsidRDefault="001E3CB8" w:rsidP="00976DEB">
            <w:pPr>
              <w:spacing w:before="40" w:line="240" w:lineRule="auto"/>
              <w:jc w:val="center"/>
              <w:rPr>
                <w:rFonts w:ascii="Times New Roman" w:hAnsi="Times New Roman"/>
                <w:iCs/>
              </w:rPr>
            </w:pPr>
            <w:r>
              <w:rPr>
                <w:rFonts w:ascii="Times New Roman" w:hAnsi="Times New Roman"/>
                <w:iCs/>
              </w:rPr>
              <w:t>Васильев М.С.</w:t>
            </w:r>
          </w:p>
        </w:tc>
      </w:tr>
      <w:tr w:rsidR="00976DEB" w:rsidRPr="00976DEB" w14:paraId="529C7CBE" w14:textId="77777777" w:rsidTr="00976DEB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5F74A" w14:textId="77777777" w:rsidR="00976DEB" w:rsidRPr="00976DEB" w:rsidRDefault="00976DEB" w:rsidP="00976DEB">
            <w:pPr>
              <w:spacing w:before="0" w:after="40" w:line="240" w:lineRule="auto"/>
              <w:jc w:val="center"/>
              <w:rPr>
                <w:rFonts w:ascii="Times New Roman" w:hAnsi="Times New Roman"/>
                <w:sz w:val="14"/>
              </w:rPr>
            </w:pPr>
            <w:r w:rsidRPr="00976DEB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976DEB" w:rsidRPr="00976DEB" w14:paraId="03309CB0" w14:textId="77777777" w:rsidTr="00976DEB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86A5AF7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976DEB" w:rsidRPr="00976DEB" w14:paraId="0B047361" w14:textId="77777777" w:rsidTr="00976DEB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7AF7AF13" w14:textId="77777777" w:rsidR="00976DEB" w:rsidRPr="00976DEB" w:rsidRDefault="00976DEB" w:rsidP="00976DEB">
            <w:pPr>
              <w:spacing w:before="0" w:after="40" w:line="240" w:lineRule="auto"/>
              <w:jc w:val="right"/>
              <w:rPr>
                <w:rFonts w:ascii="Times New Roman" w:hAnsi="Times New Roman"/>
                <w:b/>
              </w:rPr>
            </w:pPr>
            <w:r w:rsidRPr="00976DEB">
              <w:rPr>
                <w:rFonts w:ascii="Times New Roman" w:hAnsi="Times New Roman"/>
                <w:b/>
              </w:rPr>
              <w:t>РУКОВОДИТЕЛЬ</w:t>
            </w:r>
          </w:p>
        </w:tc>
      </w:tr>
      <w:tr w:rsidR="00976DEB" w:rsidRPr="00976DEB" w14:paraId="3B65D4A3" w14:textId="77777777" w:rsidTr="00976DEB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44CB0404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</w:rPr>
            </w:pPr>
          </w:p>
        </w:tc>
      </w:tr>
      <w:tr w:rsidR="00976DEB" w:rsidRPr="00976DEB" w14:paraId="4303D520" w14:textId="77777777" w:rsidTr="00976DEB">
        <w:tc>
          <w:tcPr>
            <w:tcW w:w="2561" w:type="dxa"/>
            <w:gridSpan w:val="4"/>
            <w:tcBorders>
              <w:top w:val="nil"/>
              <w:left w:val="nil"/>
              <w:right w:val="nil"/>
            </w:tcBorders>
          </w:tcPr>
          <w:p w14:paraId="4C9B3A1F" w14:textId="77777777" w:rsidR="00976DEB" w:rsidRPr="00976DEB" w:rsidRDefault="00976DEB" w:rsidP="00976DEB">
            <w:pPr>
              <w:spacing w:before="0" w:after="40" w:line="240" w:lineRule="auto"/>
              <w:jc w:val="center"/>
              <w:rPr>
                <w:rFonts w:ascii="Times New Roman" w:hAnsi="Times New Roman"/>
                <w:iCs/>
              </w:rPr>
            </w:pPr>
            <w:r w:rsidRPr="00976DEB">
              <w:rPr>
                <w:rFonts w:ascii="Times New Roman" w:hAnsi="Times New Roman"/>
                <w:iCs/>
              </w:rPr>
              <w:t>Иванов К.С.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A1186FB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right w:val="nil"/>
            </w:tcBorders>
          </w:tcPr>
          <w:p w14:paraId="0D745594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</w:rPr>
            </w:pPr>
          </w:p>
        </w:tc>
      </w:tr>
      <w:tr w:rsidR="00976DEB" w:rsidRPr="00976DEB" w14:paraId="16A0D64E" w14:textId="77777777" w:rsidTr="00976DEB">
        <w:trPr>
          <w:trHeight w:val="169"/>
        </w:trPr>
        <w:tc>
          <w:tcPr>
            <w:tcW w:w="2561" w:type="dxa"/>
            <w:gridSpan w:val="4"/>
            <w:tcBorders>
              <w:left w:val="nil"/>
              <w:bottom w:val="nil"/>
              <w:right w:val="nil"/>
            </w:tcBorders>
          </w:tcPr>
          <w:p w14:paraId="0513F59C" w14:textId="77777777" w:rsidR="00976DEB" w:rsidRPr="00976DEB" w:rsidRDefault="00976DEB" w:rsidP="00976DEB">
            <w:pPr>
              <w:spacing w:before="0" w:after="40" w:line="240" w:lineRule="auto"/>
              <w:jc w:val="center"/>
              <w:rPr>
                <w:rFonts w:ascii="Times New Roman" w:hAnsi="Times New Roman"/>
                <w:sz w:val="18"/>
              </w:rPr>
            </w:pPr>
            <w:r w:rsidRPr="00976DEB">
              <w:rPr>
                <w:rFonts w:ascii="Times New Roman" w:hAnsi="Times New Roman"/>
                <w:sz w:val="18"/>
                <w:szCs w:val="20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9C21200" w14:textId="77777777" w:rsidR="00976DEB" w:rsidRPr="00976DEB" w:rsidRDefault="00976DEB" w:rsidP="00976DEB">
            <w:pPr>
              <w:spacing w:before="0" w:after="40" w:line="240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left w:val="nil"/>
              <w:bottom w:val="nil"/>
              <w:right w:val="nil"/>
            </w:tcBorders>
          </w:tcPr>
          <w:p w14:paraId="553969E8" w14:textId="77777777" w:rsidR="00976DEB" w:rsidRPr="00976DEB" w:rsidRDefault="00976DEB" w:rsidP="00976DEB">
            <w:pPr>
              <w:spacing w:before="0" w:after="40" w:line="240" w:lineRule="auto"/>
              <w:jc w:val="center"/>
              <w:rPr>
                <w:rFonts w:ascii="Times New Roman" w:hAnsi="Times New Roman"/>
                <w:sz w:val="18"/>
              </w:rPr>
            </w:pPr>
            <w:r w:rsidRPr="00976DEB">
              <w:rPr>
                <w:rFonts w:ascii="Times New Roman" w:hAnsi="Times New Roman"/>
                <w:sz w:val="18"/>
                <w:szCs w:val="20"/>
              </w:rPr>
              <w:t>Подпись</w:t>
            </w:r>
          </w:p>
        </w:tc>
      </w:tr>
      <w:tr w:rsidR="00976DEB" w:rsidRPr="00976DEB" w14:paraId="3FA68739" w14:textId="77777777" w:rsidTr="00976DEB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34A2CD4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976DEB" w:rsidRPr="00976DEB" w14:paraId="27ED4DB0" w14:textId="77777777" w:rsidTr="00976DEB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9E771C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</w:rPr>
            </w:pPr>
            <w:r w:rsidRPr="00976DEB">
              <w:rPr>
                <w:rFonts w:ascii="Times New Roman" w:hAnsi="Times New Roman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C7278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14:paraId="43D044D4" w14:textId="77777777" w:rsidR="00976DEB" w:rsidRPr="00976DEB" w:rsidRDefault="00976DEB" w:rsidP="00976DEB">
            <w:pPr>
              <w:spacing w:before="0" w:after="40" w:line="240" w:lineRule="auto"/>
              <w:jc w:val="left"/>
              <w:rPr>
                <w:rFonts w:ascii="Times New Roman" w:hAnsi="Times New Roman"/>
              </w:rPr>
            </w:pPr>
          </w:p>
        </w:tc>
      </w:tr>
      <w:tr w:rsidR="00976DEB" w:rsidRPr="00976DEB" w14:paraId="488144F9" w14:textId="77777777" w:rsidTr="00976DEB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14:paraId="55CA1627" w14:textId="716E98B9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</w:rPr>
            </w:pPr>
            <w:r w:rsidRPr="00976DEB">
              <w:rPr>
                <w:rFonts w:ascii="Times New Roman" w:hAnsi="Times New Roman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C0BF5E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317A53E3" w14:textId="634E331C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</w:rPr>
            </w:pPr>
            <w:r w:rsidRPr="00976DEB">
              <w:rPr>
                <w:rFonts w:ascii="Times New Roman" w:hAnsi="Times New Roman"/>
              </w:rPr>
              <w:t>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F10408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14:paraId="05347536" w14:textId="77777777" w:rsidR="00976DEB" w:rsidRPr="00976DEB" w:rsidRDefault="00976DEB" w:rsidP="00976DEB">
            <w:pPr>
              <w:spacing w:line="240" w:lineRule="auto"/>
              <w:jc w:val="left"/>
              <w:rPr>
                <w:rFonts w:ascii="Times New Roman" w:hAnsi="Times New Roman"/>
              </w:rPr>
            </w:pPr>
            <w:r w:rsidRPr="00976DEB">
              <w:rPr>
                <w:rFonts w:ascii="Times New Roman" w:hAnsi="Times New Roman"/>
              </w:rPr>
              <w:t xml:space="preserve"> 2020 г.</w:t>
            </w:r>
          </w:p>
        </w:tc>
      </w:tr>
    </w:tbl>
    <w:p w14:paraId="56D945E9" w14:textId="77777777" w:rsidR="00976DEB" w:rsidRPr="00976DEB" w:rsidRDefault="00976DEB" w:rsidP="00976DEB">
      <w:pPr>
        <w:spacing w:before="0" w:after="40" w:line="240" w:lineRule="auto"/>
        <w:jc w:val="left"/>
        <w:rPr>
          <w:rFonts w:eastAsia="Calibri"/>
          <w:sz w:val="40"/>
          <w:szCs w:val="22"/>
          <w:lang w:eastAsia="en-US"/>
        </w:rPr>
      </w:pPr>
    </w:p>
    <w:p w14:paraId="2702A0B7" w14:textId="77777777" w:rsidR="00976DEB" w:rsidRPr="00976DEB" w:rsidRDefault="00976DEB" w:rsidP="00976DEB">
      <w:pPr>
        <w:spacing w:before="0" w:after="40" w:line="240" w:lineRule="auto"/>
        <w:jc w:val="left"/>
        <w:rPr>
          <w:rFonts w:eastAsia="Calibri"/>
          <w:sz w:val="40"/>
          <w:szCs w:val="22"/>
          <w:lang w:eastAsia="en-US"/>
        </w:rPr>
      </w:pPr>
    </w:p>
    <w:p w14:paraId="2ADC5649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61E70523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76BCE8A7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48363FCF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643ACCD3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3ED0B8AF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6849D8FB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7415F2FE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0917E400" w14:textId="77777777" w:rsidR="00976DEB" w:rsidRPr="00976DEB" w:rsidRDefault="00976DEB" w:rsidP="00976DEB">
      <w:pPr>
        <w:spacing w:before="0" w:line="240" w:lineRule="auto"/>
        <w:ind w:right="220"/>
        <w:jc w:val="center"/>
      </w:pPr>
    </w:p>
    <w:p w14:paraId="7ABADD31" w14:textId="77777777" w:rsidR="00976DEB" w:rsidRPr="00976DEB" w:rsidRDefault="00976DEB" w:rsidP="00976DEB">
      <w:pPr>
        <w:spacing w:before="0" w:line="0" w:lineRule="atLeast"/>
        <w:ind w:right="220"/>
        <w:jc w:val="left"/>
      </w:pPr>
    </w:p>
    <w:p w14:paraId="6DC48F8B" w14:textId="629CB4CE" w:rsidR="00976DEB" w:rsidRPr="00976DEB" w:rsidRDefault="00976DEB" w:rsidP="00976DEB">
      <w:pPr>
        <w:spacing w:before="600" w:line="240" w:lineRule="auto"/>
        <w:jc w:val="center"/>
        <w:rPr>
          <w:rFonts w:eastAsia="Calibri"/>
          <w:szCs w:val="28"/>
          <w:lang w:eastAsia="en-US"/>
        </w:rPr>
        <w:sectPr w:rsidR="00976DEB" w:rsidRPr="00976DEB" w:rsidSect="00976DEB">
          <w:footerReference w:type="default" r:id="rId9"/>
          <w:pgSz w:w="11906" w:h="16838" w:code="9"/>
          <w:pgMar w:top="1134" w:right="851" w:bottom="1134" w:left="1701" w:header="720" w:footer="454" w:gutter="0"/>
          <w:cols w:space="720"/>
          <w:titlePg/>
          <w:docGrid w:linePitch="360"/>
        </w:sectPr>
      </w:pPr>
      <w:r w:rsidRPr="00976DEB">
        <w:rPr>
          <w:rFonts w:eastAsia="Calibri"/>
          <w:szCs w:val="28"/>
          <w:lang w:eastAsia="en-US"/>
        </w:rPr>
        <w:t>Санкт-Петербург</w:t>
      </w:r>
      <w:r w:rsidRPr="00976DEB">
        <w:rPr>
          <w:rFonts w:eastAsia="Calibri"/>
          <w:szCs w:val="28"/>
          <w:lang w:eastAsia="en-US"/>
        </w:rPr>
        <w:br/>
        <w:t>2020</w:t>
      </w:r>
    </w:p>
    <w:p w14:paraId="17CEF901" w14:textId="77777777" w:rsidR="003B2A37" w:rsidRPr="003B2A37" w:rsidRDefault="003B2A37" w:rsidP="003B2A37">
      <w:pPr>
        <w:spacing w:before="0" w:line="240" w:lineRule="auto"/>
        <w:jc w:val="left"/>
        <w:rPr>
          <w:rFonts w:ascii="Calibri" w:eastAsia="Calibri" w:hAnsi="Calibri" w:cs="Arial"/>
          <w:sz w:val="20"/>
        </w:rPr>
      </w:pPr>
    </w:p>
    <w:p w14:paraId="5E486CFE" w14:textId="1B8A2FDB" w:rsidR="00E378D2" w:rsidRPr="00E378D2" w:rsidRDefault="00E378D2" w:rsidP="00E378D2">
      <w:pPr>
        <w:spacing w:before="0" w:line="240" w:lineRule="auto"/>
        <w:jc w:val="center"/>
        <w:rPr>
          <w:rFonts w:eastAsia="Calibri"/>
          <w:szCs w:val="28"/>
          <w:lang w:eastAsia="en-US"/>
        </w:rPr>
      </w:pPr>
      <w:r w:rsidRPr="00E378D2">
        <w:rPr>
          <w:rFonts w:eastAsia="Calibri"/>
          <w:b/>
          <w:bCs/>
          <w:sz w:val="22"/>
          <w:szCs w:val="22"/>
          <w:lang w:eastAsia="en-US"/>
        </w:rPr>
        <w:t>Балтийский государственный технический университет «ВОЕНМЕХ» им. Д.Ф. Устинова»</w:t>
      </w:r>
      <w:r w:rsidRPr="00E378D2">
        <w:rPr>
          <w:rFonts w:eastAsia="Calibri"/>
          <w:b/>
          <w:bCs/>
          <w:szCs w:val="22"/>
          <w:lang w:eastAsia="en-US"/>
        </w:rPr>
        <w:br/>
      </w:r>
      <w:r w:rsidRPr="00E378D2">
        <w:rPr>
          <w:rFonts w:eastAsia="Calibri"/>
          <w:b/>
          <w:bCs/>
          <w:sz w:val="22"/>
          <w:szCs w:val="22"/>
          <w:lang w:eastAsia="en-US"/>
        </w:rPr>
        <w:t>(БГТУ «ВОЕНМЕХ» им. Д.Ф. Устинова</w:t>
      </w:r>
      <w:r w:rsidRPr="00E378D2">
        <w:rPr>
          <w:rFonts w:eastAsia="Calibri"/>
          <w:b/>
          <w:bCs/>
          <w:szCs w:val="22"/>
          <w:lang w:eastAsia="en-US"/>
        </w:rPr>
        <w:t>»</w:t>
      </w:r>
      <w:r w:rsidRPr="00E378D2">
        <w:rPr>
          <w:rFonts w:eastAsia="Calibri"/>
          <w:b/>
          <w:bCs/>
          <w:sz w:val="22"/>
          <w:szCs w:val="22"/>
          <w:lang w:eastAsia="en-US"/>
        </w:rPr>
        <w:t>)</w:t>
      </w:r>
    </w:p>
    <w:p w14:paraId="6710E010" w14:textId="77777777" w:rsidR="00E378D2" w:rsidRDefault="00E378D2" w:rsidP="00E378D2">
      <w:pPr>
        <w:spacing w:before="0" w:line="240" w:lineRule="auto"/>
        <w:jc w:val="left"/>
        <w:rPr>
          <w:szCs w:val="28"/>
        </w:rPr>
      </w:pPr>
    </w:p>
    <w:tbl>
      <w:tblPr>
        <w:tblStyle w:val="31"/>
        <w:tblW w:w="0" w:type="auto"/>
        <w:tblLayout w:type="fixed"/>
        <w:tblLook w:val="04A0" w:firstRow="1" w:lastRow="0" w:firstColumn="1" w:lastColumn="0" w:noHBand="0" w:noVBand="1"/>
      </w:tblPr>
      <w:tblGrid>
        <w:gridCol w:w="1751"/>
        <w:gridCol w:w="708"/>
        <w:gridCol w:w="237"/>
        <w:gridCol w:w="6992"/>
      </w:tblGrid>
      <w:tr w:rsidR="00E378D2" w:rsidRPr="00E378D2" w14:paraId="627E008D" w14:textId="77777777" w:rsidTr="00AB4E5F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56A1DA50" w14:textId="6DBC1CAC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proofErr w:type="spellStart"/>
            <w:r w:rsidRPr="00E378D2">
              <w:rPr>
                <w:rFonts w:ascii="Times New Roman" w:hAnsi="Times New Roman"/>
                <w:szCs w:val="24"/>
              </w:rPr>
              <w:t>Факультет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4114E5" w14:textId="77777777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E378D2">
              <w:rPr>
                <w:rFonts w:ascii="Times New Roman" w:hAnsi="Times New Roman"/>
                <w:szCs w:val="24"/>
              </w:rPr>
              <w:t>И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4DCB42E6" w14:textId="77777777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6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D243C1" w14:textId="77777777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E378D2">
              <w:rPr>
                <w:rFonts w:ascii="Times New Roman" w:hAnsi="Times New Roman"/>
                <w:color w:val="000000"/>
                <w:szCs w:val="24"/>
              </w:rPr>
              <w:t>Информационные и управляющие системы</w:t>
            </w:r>
          </w:p>
        </w:tc>
      </w:tr>
      <w:tr w:rsidR="00E378D2" w:rsidRPr="00E378D2" w14:paraId="1BD2E55B" w14:textId="77777777" w:rsidTr="00AB4E5F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16E81F54" w14:textId="77777777" w:rsidR="00E378D2" w:rsidRPr="00E378D2" w:rsidRDefault="00E378D2" w:rsidP="00E378D2">
            <w:pPr>
              <w:spacing w:before="0" w:line="240" w:lineRule="auto"/>
              <w:ind w:left="-105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06A7E4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  <w:proofErr w:type="spellStart"/>
            <w:r w:rsidRPr="00E378D2">
              <w:rPr>
                <w:rFonts w:ascii="Times New Roman" w:hAnsi="Times New Roman"/>
                <w:sz w:val="20"/>
              </w:rPr>
              <w:t>шифр</w:t>
            </w:r>
            <w:proofErr w:type="spellEnd"/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3463AF85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6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51450D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color w:val="000000"/>
                <w:sz w:val="20"/>
              </w:rPr>
            </w:pPr>
            <w:proofErr w:type="spellStart"/>
            <w:r w:rsidRPr="00E378D2">
              <w:rPr>
                <w:rFonts w:ascii="Times New Roman" w:hAnsi="Times New Roman"/>
                <w:sz w:val="20"/>
              </w:rPr>
              <w:t>наименование</w:t>
            </w:r>
            <w:proofErr w:type="spellEnd"/>
          </w:p>
        </w:tc>
      </w:tr>
      <w:tr w:rsidR="00E378D2" w:rsidRPr="00E378D2" w14:paraId="1254D8F6" w14:textId="77777777" w:rsidTr="00AB4E5F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04B5A19D" w14:textId="77777777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proofErr w:type="spellStart"/>
            <w:r w:rsidRPr="00E378D2">
              <w:rPr>
                <w:rFonts w:ascii="Times New Roman" w:hAnsi="Times New Roman"/>
                <w:szCs w:val="24"/>
              </w:rPr>
              <w:t>Кафедра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05B770" w14:textId="0254EB36" w:rsidR="00E378D2" w:rsidRPr="004979F9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  <w:lang w:val="ru-RU"/>
              </w:rPr>
            </w:pPr>
            <w:r w:rsidRPr="00E378D2">
              <w:rPr>
                <w:rFonts w:ascii="Times New Roman" w:hAnsi="Times New Roman"/>
                <w:szCs w:val="24"/>
              </w:rPr>
              <w:t>И</w:t>
            </w:r>
            <w:r w:rsidR="00B71E2A">
              <w:rPr>
                <w:rFonts w:ascii="Times New Roman" w:hAnsi="Times New Roman"/>
                <w:szCs w:val="24"/>
                <w:lang w:val="ru-RU"/>
              </w:rPr>
              <w:t>5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415B0E64" w14:textId="77777777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</w:p>
        </w:tc>
        <w:tc>
          <w:tcPr>
            <w:tcW w:w="699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43EFD6" w14:textId="37899B81" w:rsidR="00E378D2" w:rsidRPr="00E378D2" w:rsidRDefault="00B71E2A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  <w:lang w:val="ru-RU"/>
              </w:rPr>
            </w:pPr>
            <w:r w:rsidRPr="00B71E2A">
              <w:rPr>
                <w:rFonts w:ascii="Times New Roman" w:hAnsi="Times New Roman"/>
                <w:szCs w:val="24"/>
                <w:lang w:val="ru-RU"/>
              </w:rPr>
              <w:t>Информационные системы и программная инженерия</w:t>
            </w:r>
          </w:p>
        </w:tc>
      </w:tr>
      <w:tr w:rsidR="00E378D2" w:rsidRPr="00E378D2" w14:paraId="7CA7D003" w14:textId="77777777" w:rsidTr="00AB4E5F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5C13FE47" w14:textId="77777777" w:rsidR="00E378D2" w:rsidRPr="00E378D2" w:rsidRDefault="00E378D2" w:rsidP="00E378D2">
            <w:pPr>
              <w:spacing w:before="0" w:line="240" w:lineRule="auto"/>
              <w:ind w:left="-105"/>
              <w:jc w:val="left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0ECA61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  <w:proofErr w:type="spellStart"/>
            <w:r w:rsidRPr="00E378D2">
              <w:rPr>
                <w:rFonts w:ascii="Times New Roman" w:hAnsi="Times New Roman"/>
                <w:sz w:val="20"/>
              </w:rPr>
              <w:t>шифр</w:t>
            </w:r>
            <w:proofErr w:type="spellEnd"/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</w:tcPr>
          <w:p w14:paraId="0076A3E3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69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9FB3A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  <w:proofErr w:type="spellStart"/>
            <w:r w:rsidRPr="00E378D2">
              <w:rPr>
                <w:rFonts w:ascii="Times New Roman" w:hAnsi="Times New Roman"/>
                <w:sz w:val="20"/>
              </w:rPr>
              <w:t>наименование</w:t>
            </w:r>
            <w:proofErr w:type="spellEnd"/>
          </w:p>
        </w:tc>
      </w:tr>
      <w:tr w:rsidR="00E378D2" w:rsidRPr="00E378D2" w14:paraId="2AC859FB" w14:textId="77777777" w:rsidTr="00AB4E5F"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</w:tcPr>
          <w:p w14:paraId="4CE3F6A1" w14:textId="77777777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proofErr w:type="spellStart"/>
            <w:r w:rsidRPr="00E378D2">
              <w:rPr>
                <w:rFonts w:ascii="Times New Roman" w:hAnsi="Times New Roman"/>
                <w:szCs w:val="24"/>
              </w:rPr>
              <w:t>Дисциплина</w:t>
            </w:r>
            <w:proofErr w:type="spellEnd"/>
          </w:p>
        </w:tc>
        <w:tc>
          <w:tcPr>
            <w:tcW w:w="793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795BEC" w14:textId="77777777" w:rsidR="00E378D2" w:rsidRPr="00E378D2" w:rsidRDefault="00E378D2" w:rsidP="00E378D2">
            <w:p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E378D2">
              <w:rPr>
                <w:rFonts w:ascii="Times New Roman" w:hAnsi="Times New Roman"/>
                <w:szCs w:val="24"/>
              </w:rPr>
              <w:t>Системное ПО</w:t>
            </w:r>
          </w:p>
        </w:tc>
      </w:tr>
    </w:tbl>
    <w:p w14:paraId="39ABA1A9" w14:textId="77777777" w:rsidR="00E378D2" w:rsidRDefault="00E378D2" w:rsidP="00047654">
      <w:pPr>
        <w:spacing w:before="0" w:after="120" w:line="240" w:lineRule="auto"/>
        <w:rPr>
          <w:rFonts w:eastAsia="Calibri"/>
          <w:b/>
          <w:bCs/>
          <w:szCs w:val="28"/>
          <w:lang w:eastAsia="en-US"/>
        </w:rPr>
      </w:pPr>
    </w:p>
    <w:p w14:paraId="61189EF9" w14:textId="0D70C113" w:rsidR="00E378D2" w:rsidRPr="00E378D2" w:rsidRDefault="00E378D2" w:rsidP="00E378D2">
      <w:pPr>
        <w:spacing w:before="0" w:after="120" w:line="240" w:lineRule="auto"/>
        <w:jc w:val="center"/>
        <w:rPr>
          <w:rFonts w:eastAsia="Calibri"/>
          <w:b/>
          <w:bCs/>
          <w:szCs w:val="28"/>
          <w:lang w:eastAsia="en-US"/>
        </w:rPr>
      </w:pPr>
      <w:r w:rsidRPr="00E378D2">
        <w:rPr>
          <w:rFonts w:eastAsia="Calibri"/>
          <w:b/>
          <w:bCs/>
          <w:szCs w:val="28"/>
          <w:lang w:eastAsia="en-US"/>
        </w:rPr>
        <w:t>ЗАДАНИЕ</w:t>
      </w:r>
    </w:p>
    <w:p w14:paraId="089798FE" w14:textId="71741470" w:rsidR="00E378D2" w:rsidRDefault="00E378D2" w:rsidP="00E378D2">
      <w:pPr>
        <w:spacing w:before="0" w:line="240" w:lineRule="auto"/>
        <w:jc w:val="center"/>
        <w:rPr>
          <w:rFonts w:eastAsia="Calibri"/>
          <w:b/>
          <w:bCs/>
          <w:szCs w:val="28"/>
          <w:lang w:eastAsia="en-US"/>
        </w:rPr>
      </w:pPr>
      <w:r w:rsidRPr="00E378D2">
        <w:rPr>
          <w:rFonts w:eastAsia="Calibri"/>
          <w:b/>
          <w:bCs/>
          <w:szCs w:val="28"/>
          <w:lang w:eastAsia="en-US"/>
        </w:rPr>
        <w:t>НА КУРСОВУЮ РАБОТУ</w:t>
      </w:r>
    </w:p>
    <w:p w14:paraId="0D4112D0" w14:textId="77777777" w:rsidR="00E378D2" w:rsidRPr="00E378D2" w:rsidRDefault="00E378D2" w:rsidP="00E378D2">
      <w:pPr>
        <w:spacing w:before="0" w:line="240" w:lineRule="auto"/>
        <w:jc w:val="center"/>
        <w:rPr>
          <w:rFonts w:eastAsia="Calibri"/>
          <w:b/>
          <w:bCs/>
          <w:szCs w:val="28"/>
          <w:lang w:eastAsia="en-US"/>
        </w:rPr>
      </w:pPr>
    </w:p>
    <w:tbl>
      <w:tblPr>
        <w:tblStyle w:val="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"/>
        <w:gridCol w:w="490"/>
        <w:gridCol w:w="1737"/>
        <w:gridCol w:w="2551"/>
        <w:gridCol w:w="737"/>
        <w:gridCol w:w="236"/>
        <w:gridCol w:w="1141"/>
        <w:gridCol w:w="282"/>
        <w:gridCol w:w="971"/>
        <w:gridCol w:w="317"/>
      </w:tblGrid>
      <w:tr w:rsidR="00E378D2" w:rsidRPr="00E378D2" w14:paraId="6716C49A" w14:textId="77777777" w:rsidTr="001230FC">
        <w:trPr>
          <w:gridAfter w:val="1"/>
          <w:wAfter w:w="317" w:type="dxa"/>
        </w:trPr>
        <w:tc>
          <w:tcPr>
            <w:tcW w:w="1382" w:type="dxa"/>
            <w:gridSpan w:val="2"/>
          </w:tcPr>
          <w:p w14:paraId="3AD4F648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  <w:proofErr w:type="spellStart"/>
            <w:r w:rsidRPr="00E378D2">
              <w:rPr>
                <w:rFonts w:ascii="Times New Roman" w:hAnsi="Times New Roman"/>
                <w:szCs w:val="28"/>
              </w:rPr>
              <w:t>Студенту</w:t>
            </w:r>
            <w:proofErr w:type="spellEnd"/>
          </w:p>
        </w:tc>
        <w:tc>
          <w:tcPr>
            <w:tcW w:w="7655" w:type="dxa"/>
            <w:gridSpan w:val="7"/>
            <w:tcBorders>
              <w:bottom w:val="single" w:sz="4" w:space="0" w:color="auto"/>
            </w:tcBorders>
          </w:tcPr>
          <w:p w14:paraId="16F8EFDE" w14:textId="78B5C81C" w:rsidR="00E378D2" w:rsidRPr="00960BBD" w:rsidRDefault="001E3CB8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  <w:lang w:val="ru-RU"/>
              </w:rPr>
            </w:pPr>
            <w:r>
              <w:rPr>
                <w:rFonts w:ascii="Times New Roman" w:hAnsi="Times New Roman"/>
                <w:szCs w:val="28"/>
                <w:lang w:val="ru-RU"/>
              </w:rPr>
              <w:t>Васильеву Максиму Сергеевичу</w:t>
            </w:r>
          </w:p>
        </w:tc>
      </w:tr>
      <w:tr w:rsidR="00E378D2" w:rsidRPr="00E378D2" w14:paraId="74C0F1BB" w14:textId="77777777" w:rsidTr="001230FC">
        <w:trPr>
          <w:gridAfter w:val="1"/>
          <w:wAfter w:w="317" w:type="dxa"/>
        </w:trPr>
        <w:tc>
          <w:tcPr>
            <w:tcW w:w="1382" w:type="dxa"/>
            <w:gridSpan w:val="2"/>
          </w:tcPr>
          <w:p w14:paraId="6F81478C" w14:textId="77777777" w:rsidR="00E378D2" w:rsidRPr="00E378D2" w:rsidRDefault="00E378D2" w:rsidP="00E378D2">
            <w:pPr>
              <w:spacing w:before="240" w:line="240" w:lineRule="auto"/>
              <w:ind w:left="-105"/>
              <w:jc w:val="left"/>
              <w:rPr>
                <w:rFonts w:ascii="Times New Roman" w:hAnsi="Times New Roman"/>
                <w:szCs w:val="28"/>
              </w:rPr>
            </w:pPr>
          </w:p>
        </w:tc>
        <w:tc>
          <w:tcPr>
            <w:tcW w:w="7655" w:type="dxa"/>
            <w:gridSpan w:val="7"/>
            <w:tcBorders>
              <w:top w:val="single" w:sz="4" w:space="0" w:color="auto"/>
            </w:tcBorders>
          </w:tcPr>
          <w:p w14:paraId="4DA2AC83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E378D2">
              <w:rPr>
                <w:rFonts w:ascii="Times New Roman" w:hAnsi="Times New Roman"/>
                <w:sz w:val="20"/>
              </w:rPr>
              <w:t>(</w:t>
            </w:r>
            <w:proofErr w:type="spellStart"/>
            <w:r w:rsidRPr="00E378D2">
              <w:rPr>
                <w:rFonts w:ascii="Times New Roman" w:hAnsi="Times New Roman"/>
                <w:sz w:val="20"/>
              </w:rPr>
              <w:t>фамилия</w:t>
            </w:r>
            <w:proofErr w:type="spellEnd"/>
            <w:r w:rsidRPr="00E378D2">
              <w:rPr>
                <w:rFonts w:ascii="Times New Roman" w:hAnsi="Times New Roman"/>
                <w:sz w:val="20"/>
              </w:rPr>
              <w:t xml:space="preserve">, </w:t>
            </w:r>
            <w:proofErr w:type="spellStart"/>
            <w:r w:rsidRPr="00E378D2">
              <w:rPr>
                <w:rFonts w:ascii="Times New Roman" w:hAnsi="Times New Roman"/>
                <w:sz w:val="20"/>
              </w:rPr>
              <w:t>имя</w:t>
            </w:r>
            <w:proofErr w:type="spellEnd"/>
            <w:r w:rsidRPr="00E378D2">
              <w:rPr>
                <w:rFonts w:ascii="Times New Roman" w:hAnsi="Times New Roman"/>
                <w:sz w:val="20"/>
              </w:rPr>
              <w:t xml:space="preserve">, </w:t>
            </w:r>
            <w:proofErr w:type="spellStart"/>
            <w:r w:rsidRPr="00E378D2">
              <w:rPr>
                <w:rFonts w:ascii="Times New Roman" w:hAnsi="Times New Roman"/>
                <w:sz w:val="20"/>
              </w:rPr>
              <w:t>отчество</w:t>
            </w:r>
            <w:proofErr w:type="spellEnd"/>
            <w:r w:rsidRPr="00E378D2">
              <w:rPr>
                <w:rFonts w:ascii="Times New Roman" w:hAnsi="Times New Roman"/>
                <w:sz w:val="20"/>
              </w:rPr>
              <w:t>)</w:t>
            </w:r>
          </w:p>
        </w:tc>
      </w:tr>
      <w:tr w:rsidR="00E378D2" w:rsidRPr="00E378D2" w14:paraId="7C47F114" w14:textId="77777777" w:rsidTr="001230FC">
        <w:trPr>
          <w:gridAfter w:val="1"/>
          <w:wAfter w:w="317" w:type="dxa"/>
        </w:trPr>
        <w:tc>
          <w:tcPr>
            <w:tcW w:w="3119" w:type="dxa"/>
            <w:gridSpan w:val="3"/>
          </w:tcPr>
          <w:p w14:paraId="29069277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  <w:proofErr w:type="spellStart"/>
            <w:r w:rsidRPr="00E378D2">
              <w:rPr>
                <w:rFonts w:ascii="Times New Roman" w:hAnsi="Times New Roman"/>
                <w:szCs w:val="28"/>
              </w:rPr>
              <w:t>Научный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руководитель</w:t>
            </w:r>
            <w:proofErr w:type="spellEnd"/>
          </w:p>
        </w:tc>
        <w:tc>
          <w:tcPr>
            <w:tcW w:w="5918" w:type="dxa"/>
            <w:gridSpan w:val="6"/>
            <w:tcBorders>
              <w:bottom w:val="single" w:sz="4" w:space="0" w:color="auto"/>
            </w:tcBorders>
          </w:tcPr>
          <w:p w14:paraId="7C2D98B2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</w:p>
        </w:tc>
      </w:tr>
      <w:tr w:rsidR="00E378D2" w:rsidRPr="00E378D2" w14:paraId="6F82E8B6" w14:textId="77777777" w:rsidTr="001230FC">
        <w:trPr>
          <w:gridAfter w:val="1"/>
          <w:wAfter w:w="317" w:type="dxa"/>
        </w:trPr>
        <w:tc>
          <w:tcPr>
            <w:tcW w:w="3119" w:type="dxa"/>
            <w:gridSpan w:val="3"/>
          </w:tcPr>
          <w:p w14:paraId="6EF87563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</w:p>
        </w:tc>
        <w:tc>
          <w:tcPr>
            <w:tcW w:w="5918" w:type="dxa"/>
            <w:gridSpan w:val="6"/>
            <w:tcBorders>
              <w:top w:val="single" w:sz="4" w:space="0" w:color="auto"/>
            </w:tcBorders>
          </w:tcPr>
          <w:p w14:paraId="4CBC512C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  <w:lang w:val="ru-RU"/>
              </w:rPr>
            </w:pPr>
            <w:r w:rsidRPr="00E378D2">
              <w:rPr>
                <w:rFonts w:ascii="Times New Roman" w:hAnsi="Times New Roman"/>
                <w:sz w:val="20"/>
                <w:lang w:val="ru-RU"/>
              </w:rPr>
              <w:t>(ученая степень, звание, Ф.И.О)</w:t>
            </w:r>
          </w:p>
        </w:tc>
      </w:tr>
      <w:tr w:rsidR="00E378D2" w:rsidRPr="00E378D2" w14:paraId="0118883B" w14:textId="77777777" w:rsidTr="001230FC">
        <w:trPr>
          <w:gridAfter w:val="1"/>
          <w:wAfter w:w="317" w:type="dxa"/>
        </w:trPr>
        <w:tc>
          <w:tcPr>
            <w:tcW w:w="892" w:type="dxa"/>
          </w:tcPr>
          <w:p w14:paraId="0C268542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  <w:proofErr w:type="spellStart"/>
            <w:r w:rsidRPr="00E378D2">
              <w:rPr>
                <w:rFonts w:ascii="Times New Roman" w:hAnsi="Times New Roman"/>
                <w:szCs w:val="28"/>
              </w:rPr>
              <w:t>Тема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>:</w:t>
            </w:r>
          </w:p>
        </w:tc>
        <w:tc>
          <w:tcPr>
            <w:tcW w:w="8145" w:type="dxa"/>
            <w:gridSpan w:val="8"/>
            <w:tcBorders>
              <w:bottom w:val="single" w:sz="4" w:space="0" w:color="auto"/>
            </w:tcBorders>
          </w:tcPr>
          <w:p w14:paraId="3CD2E142" w14:textId="3F61701A" w:rsidR="00E378D2" w:rsidRPr="00E378D2" w:rsidRDefault="00E378D2" w:rsidP="00E378D2">
            <w:pPr>
              <w:spacing w:before="240" w:line="240" w:lineRule="auto"/>
              <w:ind w:left="-105"/>
              <w:jc w:val="left"/>
              <w:rPr>
                <w:rFonts w:ascii="Times New Roman" w:hAnsi="Times New Roman"/>
                <w:szCs w:val="28"/>
                <w:lang w:val="ru-RU"/>
              </w:rPr>
            </w:pPr>
            <w:r w:rsidRPr="00E378D2">
              <w:rPr>
                <w:rFonts w:ascii="Times New Roman" w:hAnsi="Times New Roman"/>
                <w:szCs w:val="28"/>
                <w:lang w:val="ru-RU"/>
              </w:rPr>
              <w:t xml:space="preserve"> Создание компилятора для подмножества языка </w:t>
            </w:r>
            <w:r w:rsidR="001E3CB8">
              <w:rPr>
                <w:rFonts w:ascii="Times New Roman" w:hAnsi="Times New Roman"/>
                <w:szCs w:val="28"/>
              </w:rPr>
              <w:t>Go</w:t>
            </w:r>
            <w:r w:rsidR="00402AA9" w:rsidRPr="00493C13">
              <w:rPr>
                <w:rFonts w:ascii="Times New Roman" w:hAnsi="Times New Roman"/>
                <w:szCs w:val="28"/>
                <w:lang w:val="ru-RU"/>
              </w:rPr>
              <w:t xml:space="preserve"> </w:t>
            </w:r>
            <w:r w:rsidRPr="00E378D2">
              <w:rPr>
                <w:rFonts w:ascii="Times New Roman" w:hAnsi="Times New Roman"/>
                <w:szCs w:val="28"/>
                <w:lang w:val="ru-RU"/>
              </w:rPr>
              <w:t xml:space="preserve">на </w:t>
            </w:r>
          </w:p>
        </w:tc>
      </w:tr>
      <w:tr w:rsidR="00E378D2" w:rsidRPr="00E378D2" w14:paraId="16E45267" w14:textId="77777777" w:rsidTr="001230FC">
        <w:trPr>
          <w:gridAfter w:val="1"/>
          <w:wAfter w:w="317" w:type="dxa"/>
        </w:trPr>
        <w:tc>
          <w:tcPr>
            <w:tcW w:w="9037" w:type="dxa"/>
            <w:gridSpan w:val="9"/>
            <w:tcBorders>
              <w:bottom w:val="single" w:sz="4" w:space="0" w:color="auto"/>
            </w:tcBorders>
          </w:tcPr>
          <w:p w14:paraId="252EFE73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  <w:r w:rsidRPr="00E378D2">
              <w:rPr>
                <w:rFonts w:ascii="Times New Roman" w:hAnsi="Times New Roman"/>
                <w:szCs w:val="28"/>
              </w:rPr>
              <w:t>ASM i386</w:t>
            </w:r>
          </w:p>
        </w:tc>
      </w:tr>
      <w:tr w:rsidR="00E378D2" w:rsidRPr="00E378D2" w14:paraId="24FE6AED" w14:textId="77777777" w:rsidTr="00F8622B">
        <w:trPr>
          <w:gridAfter w:val="1"/>
          <w:wAfter w:w="317" w:type="dxa"/>
        </w:trPr>
        <w:tc>
          <w:tcPr>
            <w:tcW w:w="5670" w:type="dxa"/>
            <w:gridSpan w:val="4"/>
          </w:tcPr>
          <w:p w14:paraId="503A097A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  <w:proofErr w:type="spellStart"/>
            <w:r w:rsidRPr="00E378D2">
              <w:rPr>
                <w:rFonts w:ascii="Times New Roman" w:hAnsi="Times New Roman"/>
                <w:szCs w:val="28"/>
              </w:rPr>
              <w:t>Основный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вопросы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,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подлежащие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разработке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>:</w:t>
            </w:r>
          </w:p>
        </w:tc>
        <w:tc>
          <w:tcPr>
            <w:tcW w:w="3367" w:type="dxa"/>
            <w:gridSpan w:val="5"/>
            <w:tcBorders>
              <w:bottom w:val="single" w:sz="4" w:space="0" w:color="auto"/>
            </w:tcBorders>
          </w:tcPr>
          <w:p w14:paraId="5D8A7D86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</w:rPr>
            </w:pPr>
          </w:p>
        </w:tc>
      </w:tr>
      <w:tr w:rsidR="00E378D2" w:rsidRPr="00E378D2" w14:paraId="1E9C96FC" w14:textId="77777777" w:rsidTr="001230FC">
        <w:trPr>
          <w:gridAfter w:val="1"/>
          <w:wAfter w:w="317" w:type="dxa"/>
        </w:trPr>
        <w:tc>
          <w:tcPr>
            <w:tcW w:w="9037" w:type="dxa"/>
            <w:gridSpan w:val="9"/>
            <w:tcBorders>
              <w:bottom w:val="single" w:sz="4" w:space="0" w:color="auto"/>
            </w:tcBorders>
          </w:tcPr>
          <w:p w14:paraId="4F58D97E" w14:textId="77777777" w:rsidR="00E378D2" w:rsidRPr="00E378D2" w:rsidRDefault="00E378D2" w:rsidP="009E615D">
            <w:pPr>
              <w:numPr>
                <w:ilvl w:val="0"/>
                <w:numId w:val="6"/>
              </w:numPr>
              <w:spacing w:before="240" w:line="240" w:lineRule="auto"/>
              <w:ind w:left="0" w:firstLine="142"/>
              <w:jc w:val="left"/>
              <w:rPr>
                <w:rFonts w:ascii="Times New Roman" w:hAnsi="Times New Roman"/>
                <w:szCs w:val="28"/>
              </w:rPr>
            </w:pPr>
            <w:proofErr w:type="spellStart"/>
            <w:r w:rsidRPr="00E378D2">
              <w:rPr>
                <w:rFonts w:ascii="Times New Roman" w:hAnsi="Times New Roman"/>
                <w:szCs w:val="28"/>
              </w:rPr>
              <w:t>Лексический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анализ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,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алфавит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,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символы</w:t>
            </w:r>
            <w:proofErr w:type="spellEnd"/>
          </w:p>
        </w:tc>
      </w:tr>
      <w:tr w:rsidR="00E378D2" w:rsidRPr="00E378D2" w14:paraId="090A29DA" w14:textId="77777777" w:rsidTr="001230FC">
        <w:trPr>
          <w:gridAfter w:val="1"/>
          <w:wAfter w:w="317" w:type="dxa"/>
        </w:trPr>
        <w:tc>
          <w:tcPr>
            <w:tcW w:w="9037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7858FDB6" w14:textId="77777777" w:rsidR="00E378D2" w:rsidRPr="00E378D2" w:rsidRDefault="00E378D2" w:rsidP="009E615D">
            <w:pPr>
              <w:numPr>
                <w:ilvl w:val="0"/>
                <w:numId w:val="6"/>
              </w:numPr>
              <w:spacing w:before="240" w:line="240" w:lineRule="auto"/>
              <w:ind w:left="0" w:firstLine="142"/>
              <w:jc w:val="left"/>
              <w:rPr>
                <w:rFonts w:ascii="Times New Roman" w:hAnsi="Times New Roman"/>
                <w:szCs w:val="28"/>
                <w:lang w:val="ru-RU"/>
              </w:rPr>
            </w:pPr>
            <w:r w:rsidRPr="00E378D2">
              <w:rPr>
                <w:rFonts w:ascii="Times New Roman" w:hAnsi="Times New Roman"/>
                <w:szCs w:val="28"/>
                <w:lang w:val="ru-RU"/>
              </w:rPr>
              <w:t>Синтаксический анализ, грамматика, дерево разбора</w:t>
            </w:r>
          </w:p>
        </w:tc>
      </w:tr>
      <w:tr w:rsidR="00E378D2" w:rsidRPr="00E378D2" w14:paraId="69E2CBFA" w14:textId="77777777" w:rsidTr="001230FC">
        <w:trPr>
          <w:gridAfter w:val="1"/>
          <w:wAfter w:w="317" w:type="dxa"/>
        </w:trPr>
        <w:tc>
          <w:tcPr>
            <w:tcW w:w="9037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65F4580D" w14:textId="3A0730FA" w:rsidR="00E378D2" w:rsidRPr="00E378D2" w:rsidRDefault="00E378D2" w:rsidP="009E615D">
            <w:pPr>
              <w:numPr>
                <w:ilvl w:val="0"/>
                <w:numId w:val="6"/>
              </w:numPr>
              <w:spacing w:before="240" w:line="240" w:lineRule="auto"/>
              <w:ind w:left="0" w:firstLine="142"/>
              <w:jc w:val="left"/>
              <w:rPr>
                <w:rFonts w:ascii="Times New Roman" w:hAnsi="Times New Roman"/>
                <w:szCs w:val="28"/>
              </w:rPr>
            </w:pPr>
            <w:proofErr w:type="spellStart"/>
            <w:r w:rsidRPr="00E378D2">
              <w:rPr>
                <w:rFonts w:ascii="Times New Roman" w:hAnsi="Times New Roman"/>
                <w:szCs w:val="28"/>
              </w:rPr>
              <w:t>Семантический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E378D2">
              <w:rPr>
                <w:rFonts w:ascii="Times New Roman" w:hAnsi="Times New Roman"/>
                <w:szCs w:val="28"/>
              </w:rPr>
              <w:t>анализ</w:t>
            </w:r>
            <w:proofErr w:type="spellEnd"/>
            <w:r w:rsidRPr="00E378D2">
              <w:rPr>
                <w:rFonts w:ascii="Times New Roman" w:hAnsi="Times New Roman"/>
                <w:szCs w:val="28"/>
              </w:rPr>
              <w:t xml:space="preserve">, </w:t>
            </w:r>
            <w:r w:rsidR="00ED1862">
              <w:rPr>
                <w:rFonts w:ascii="Times New Roman" w:hAnsi="Times New Roman"/>
                <w:szCs w:val="28"/>
                <w:lang w:val="ru-RU"/>
              </w:rPr>
              <w:t>проверка переменных</w:t>
            </w:r>
            <w:r w:rsidR="003E7C24">
              <w:rPr>
                <w:rFonts w:ascii="Times New Roman" w:hAnsi="Times New Roman"/>
                <w:szCs w:val="28"/>
                <w:lang w:val="ru-RU"/>
              </w:rPr>
              <w:t xml:space="preserve"> </w:t>
            </w:r>
          </w:p>
        </w:tc>
      </w:tr>
      <w:tr w:rsidR="00E378D2" w:rsidRPr="00E378D2" w14:paraId="00AA251E" w14:textId="77777777" w:rsidTr="001230FC">
        <w:trPr>
          <w:gridAfter w:val="1"/>
          <w:wAfter w:w="317" w:type="dxa"/>
        </w:trPr>
        <w:tc>
          <w:tcPr>
            <w:tcW w:w="9037" w:type="dxa"/>
            <w:gridSpan w:val="9"/>
            <w:tcBorders>
              <w:top w:val="single" w:sz="4" w:space="0" w:color="auto"/>
              <w:bottom w:val="single" w:sz="4" w:space="0" w:color="auto"/>
            </w:tcBorders>
          </w:tcPr>
          <w:p w14:paraId="3CB82D2E" w14:textId="77777777" w:rsidR="00E378D2" w:rsidRPr="00E378D2" w:rsidRDefault="00E378D2" w:rsidP="009E615D">
            <w:pPr>
              <w:numPr>
                <w:ilvl w:val="0"/>
                <w:numId w:val="6"/>
              </w:numPr>
              <w:spacing w:before="240" w:line="240" w:lineRule="auto"/>
              <w:ind w:left="0" w:firstLine="142"/>
              <w:jc w:val="left"/>
              <w:rPr>
                <w:rFonts w:ascii="Times New Roman" w:hAnsi="Times New Roman"/>
                <w:szCs w:val="28"/>
                <w:lang w:val="ru-RU"/>
              </w:rPr>
            </w:pPr>
            <w:r w:rsidRPr="00E378D2">
              <w:rPr>
                <w:rFonts w:ascii="Times New Roman" w:hAnsi="Times New Roman"/>
                <w:szCs w:val="28"/>
                <w:lang w:val="ru-RU"/>
              </w:rPr>
              <w:t>Генерация кода, создание программ на языке ассемблера</w:t>
            </w:r>
          </w:p>
        </w:tc>
      </w:tr>
      <w:tr w:rsidR="00E378D2" w:rsidRPr="00E378D2" w14:paraId="0DD52D4D" w14:textId="77777777" w:rsidTr="001230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640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A5E967D" w14:textId="77777777" w:rsidR="00E378D2" w:rsidRPr="00E378D2" w:rsidRDefault="00E378D2" w:rsidP="00E378D2">
            <w:pPr>
              <w:spacing w:before="240" w:line="240" w:lineRule="auto"/>
              <w:jc w:val="right"/>
              <w:rPr>
                <w:rFonts w:ascii="Times New Roman" w:hAnsi="Times New Roman"/>
                <w:szCs w:val="28"/>
                <w:lang w:val="ru-RU"/>
              </w:rPr>
            </w:pPr>
          </w:p>
          <w:p w14:paraId="39C001CB" w14:textId="77777777" w:rsidR="00E378D2" w:rsidRPr="00E378D2" w:rsidRDefault="00E378D2" w:rsidP="00E378D2">
            <w:pPr>
              <w:spacing w:before="240" w:line="240" w:lineRule="auto"/>
              <w:jc w:val="right"/>
              <w:rPr>
                <w:rFonts w:ascii="Times New Roman" w:hAnsi="Times New Roman"/>
                <w:szCs w:val="28"/>
                <w:lang w:val="ru-RU"/>
              </w:rPr>
            </w:pPr>
            <w:r w:rsidRPr="00E378D2">
              <w:rPr>
                <w:rFonts w:ascii="Times New Roman" w:hAnsi="Times New Roman"/>
                <w:szCs w:val="28"/>
                <w:lang w:val="ru-RU"/>
              </w:rPr>
              <w:t>Задание выдал: Иванов Константин Сергеевич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611998F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  <w:lang w:val="ru-RU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3CC5C9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  <w:lang w:val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027C8AC3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  <w:lang w:val="ru-RU"/>
              </w:rPr>
            </w:pPr>
          </w:p>
        </w:tc>
        <w:tc>
          <w:tcPr>
            <w:tcW w:w="128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E40D0A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  <w:lang w:val="ru-RU"/>
              </w:rPr>
            </w:pPr>
          </w:p>
        </w:tc>
      </w:tr>
      <w:tr w:rsidR="00E378D2" w:rsidRPr="00E378D2" w14:paraId="1B2819A3" w14:textId="77777777" w:rsidTr="001230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640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637A655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FF4F008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1141" w:type="dxa"/>
            <w:tcBorders>
              <w:left w:val="nil"/>
              <w:bottom w:val="nil"/>
              <w:right w:val="nil"/>
            </w:tcBorders>
          </w:tcPr>
          <w:p w14:paraId="52A944FD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</w:rPr>
            </w:pPr>
            <w:proofErr w:type="spellStart"/>
            <w:r w:rsidRPr="00E378D2">
              <w:rPr>
                <w:rFonts w:ascii="Times New Roman" w:hAnsi="Times New Roman"/>
                <w:sz w:val="20"/>
              </w:rPr>
              <w:t>дата</w:t>
            </w:r>
            <w:proofErr w:type="spellEnd"/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42C86ED5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128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50C1D0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E378D2">
              <w:rPr>
                <w:rFonts w:ascii="Times New Roman" w:hAnsi="Times New Roman"/>
                <w:sz w:val="20"/>
              </w:rPr>
              <w:t>подпись</w:t>
            </w:r>
          </w:p>
        </w:tc>
      </w:tr>
      <w:tr w:rsidR="00E378D2" w:rsidRPr="00E378D2" w14:paraId="21B9423C" w14:textId="77777777" w:rsidTr="001230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640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C6C4A38" w14:textId="77777777" w:rsidR="00E378D2" w:rsidRPr="00E378D2" w:rsidRDefault="00E378D2" w:rsidP="00E378D2">
            <w:pPr>
              <w:spacing w:before="240" w:line="240" w:lineRule="auto"/>
              <w:jc w:val="right"/>
              <w:rPr>
                <w:rFonts w:ascii="Times New Roman" w:hAnsi="Times New Roman"/>
                <w:szCs w:val="28"/>
                <w:lang w:val="ru-RU"/>
              </w:rPr>
            </w:pPr>
            <w:r w:rsidRPr="00E378D2">
              <w:rPr>
                <w:rFonts w:ascii="Times New Roman" w:hAnsi="Times New Roman"/>
                <w:szCs w:val="28"/>
                <w:lang w:val="ru-RU"/>
              </w:rPr>
              <w:t>Задание принял: Иванов Константин Сергеевич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168358A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Cs w:val="28"/>
                <w:lang w:val="ru-RU"/>
              </w:rPr>
            </w:pPr>
          </w:p>
        </w:tc>
        <w:tc>
          <w:tcPr>
            <w:tcW w:w="1141" w:type="dxa"/>
            <w:tcBorders>
              <w:top w:val="nil"/>
              <w:left w:val="nil"/>
              <w:right w:val="nil"/>
            </w:tcBorders>
          </w:tcPr>
          <w:p w14:paraId="65DAB7E3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Cs w:val="28"/>
                <w:lang w:val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12CD679E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Cs w:val="28"/>
                <w:lang w:val="ru-RU"/>
              </w:rPr>
            </w:pPr>
          </w:p>
        </w:tc>
        <w:tc>
          <w:tcPr>
            <w:tcW w:w="128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0CDE4E" w14:textId="77777777" w:rsidR="00E378D2" w:rsidRPr="00E378D2" w:rsidRDefault="00E378D2" w:rsidP="00E378D2">
            <w:pPr>
              <w:spacing w:before="240" w:line="240" w:lineRule="auto"/>
              <w:jc w:val="left"/>
              <w:rPr>
                <w:rFonts w:ascii="Times New Roman" w:hAnsi="Times New Roman"/>
                <w:szCs w:val="28"/>
                <w:lang w:val="ru-RU"/>
              </w:rPr>
            </w:pPr>
          </w:p>
        </w:tc>
      </w:tr>
      <w:tr w:rsidR="00E378D2" w:rsidRPr="00E378D2" w14:paraId="2FF731DE" w14:textId="77777777" w:rsidTr="001230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640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B2EC0DA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BA948DB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  <w:lang w:val="ru-RU"/>
              </w:rPr>
            </w:pPr>
          </w:p>
        </w:tc>
        <w:tc>
          <w:tcPr>
            <w:tcW w:w="1141" w:type="dxa"/>
            <w:tcBorders>
              <w:left w:val="nil"/>
              <w:bottom w:val="nil"/>
              <w:right w:val="nil"/>
            </w:tcBorders>
          </w:tcPr>
          <w:p w14:paraId="185CD559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</w:rPr>
            </w:pPr>
            <w:proofErr w:type="spellStart"/>
            <w:r w:rsidRPr="00E378D2">
              <w:rPr>
                <w:rFonts w:ascii="Times New Roman" w:hAnsi="Times New Roman"/>
                <w:sz w:val="20"/>
              </w:rPr>
              <w:t>дата</w:t>
            </w:r>
            <w:proofErr w:type="spellEnd"/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3C717E5D" w14:textId="77777777" w:rsidR="00E378D2" w:rsidRPr="00E378D2" w:rsidRDefault="00E378D2" w:rsidP="00E378D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128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09971D" w14:textId="77777777" w:rsidR="00E378D2" w:rsidRPr="00E378D2" w:rsidRDefault="00E378D2" w:rsidP="00E378D2">
            <w:pPr>
              <w:spacing w:before="0"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E378D2">
              <w:rPr>
                <w:rFonts w:ascii="Times New Roman" w:hAnsi="Times New Roman"/>
                <w:sz w:val="20"/>
              </w:rPr>
              <w:t>подпись</w:t>
            </w:r>
          </w:p>
        </w:tc>
      </w:tr>
    </w:tbl>
    <w:p w14:paraId="3940CE91" w14:textId="77777777" w:rsidR="00E378D2" w:rsidRPr="00E378D2" w:rsidRDefault="00E378D2" w:rsidP="00E378D2">
      <w:pPr>
        <w:spacing w:before="360" w:line="240" w:lineRule="auto"/>
        <w:jc w:val="center"/>
        <w:rPr>
          <w:rFonts w:eastAsia="Calibri"/>
          <w:szCs w:val="28"/>
          <w:lang w:eastAsia="en-US"/>
        </w:rPr>
      </w:pPr>
      <w:r w:rsidRPr="00E378D2">
        <w:rPr>
          <w:rFonts w:eastAsia="Calibri"/>
          <w:szCs w:val="28"/>
          <w:lang w:eastAsia="en-US"/>
        </w:rPr>
        <w:t>Санкт-Петербург</w:t>
      </w:r>
      <w:r w:rsidRPr="00E378D2">
        <w:rPr>
          <w:rFonts w:eastAsia="Calibri"/>
          <w:szCs w:val="28"/>
          <w:lang w:eastAsia="en-US"/>
        </w:rPr>
        <w:br/>
        <w:t>2020</w:t>
      </w:r>
    </w:p>
    <w:p w14:paraId="0DE01EAB" w14:textId="3EE58544" w:rsidR="00F54DAE" w:rsidRDefault="00E378D2" w:rsidP="00934905">
      <w:pPr>
        <w:pStyle w:val="a1"/>
        <w:spacing w:before="0" w:after="0"/>
        <w:ind w:firstLine="0"/>
        <w:jc w:val="center"/>
        <w:rPr>
          <w:rStyle w:val="affc"/>
          <w:b w:val="0"/>
        </w:rPr>
      </w:pPr>
      <w:r>
        <w:rPr>
          <w:noProof/>
          <w:szCs w:val="26"/>
        </w:rPr>
        <w:br w:type="page"/>
      </w:r>
      <w:r w:rsidR="004308AE">
        <w:rPr>
          <w:rStyle w:val="affc"/>
          <w:b w:val="0"/>
        </w:rPr>
        <w:lastRenderedPageBreak/>
        <w:t>СОДЕРЖАНИЕ</w:t>
      </w:r>
    </w:p>
    <w:p w14:paraId="5D96034D" w14:textId="218596BE" w:rsidR="004B22F1" w:rsidRPr="004B22F1" w:rsidRDefault="0079052E" w:rsidP="0062091D">
      <w:pPr>
        <w:pStyle w:val="14"/>
        <w:widowControl w:val="0"/>
        <w:rPr>
          <w:rFonts w:eastAsiaTheme="minorEastAsia" w:cs="Times New Roman"/>
          <w:b w:val="0"/>
          <w:szCs w:val="28"/>
        </w:rPr>
      </w:pPr>
      <w:r w:rsidRPr="00205B4D">
        <w:fldChar w:fldCharType="begin"/>
      </w:r>
      <w:r w:rsidRPr="00205B4D">
        <w:instrText xml:space="preserve"> TOC \o "1-3" \h \z \u </w:instrText>
      </w:r>
      <w:r w:rsidRPr="00205B4D">
        <w:fldChar w:fldCharType="separate"/>
      </w:r>
      <w:hyperlink w:anchor="_Toc42888355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ВВЕДЕНИЕ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_Toc42888355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4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5F097B42" w14:textId="64883A64" w:rsidR="004B22F1" w:rsidRPr="004B22F1" w:rsidRDefault="001E3CB8">
      <w:pPr>
        <w:pStyle w:val="14"/>
        <w:rPr>
          <w:rFonts w:eastAsiaTheme="minorEastAsia" w:cs="Times New Roman"/>
          <w:b w:val="0"/>
          <w:szCs w:val="28"/>
        </w:rPr>
      </w:pPr>
      <w:hyperlink w:anchor="_Toc42888356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1</w:t>
        </w:r>
        <w:r w:rsidR="004B22F1" w:rsidRPr="004B22F1">
          <w:rPr>
            <w:rFonts w:eastAsiaTheme="minorEastAsia" w:cs="Times New Roman"/>
            <w:b w:val="0"/>
            <w:szCs w:val="28"/>
          </w:rPr>
          <w:tab/>
        </w:r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Лексический анализ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_Toc42888356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5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09CA8E76" w14:textId="5D4F4D7B" w:rsidR="004B22F1" w:rsidRPr="004B22F1" w:rsidRDefault="001E3CB8" w:rsidP="0062091D">
      <w:pPr>
        <w:pStyle w:val="21"/>
        <w:rPr>
          <w:rFonts w:eastAsiaTheme="minorEastAsia"/>
        </w:rPr>
      </w:pPr>
      <w:hyperlink w:anchor="_Toc42888357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1.1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Описание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_Toc42888357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7</w:t>
        </w:r>
        <w:r w:rsidR="004B22F1" w:rsidRPr="004B22F1">
          <w:rPr>
            <w:webHidden/>
          </w:rPr>
          <w:fldChar w:fldCharType="end"/>
        </w:r>
      </w:hyperlink>
    </w:p>
    <w:p w14:paraId="3AC80588" w14:textId="453E6742" w:rsidR="004B22F1" w:rsidRPr="004B22F1" w:rsidRDefault="001E3CB8" w:rsidP="0062091D">
      <w:pPr>
        <w:pStyle w:val="21"/>
        <w:rPr>
          <w:rFonts w:eastAsiaTheme="minorEastAsia"/>
        </w:rPr>
      </w:pPr>
      <w:hyperlink w:anchor="_Toc42888358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1.2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Результат работы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_Toc42888358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10</w:t>
        </w:r>
        <w:r w:rsidR="004B22F1" w:rsidRPr="004B22F1">
          <w:rPr>
            <w:webHidden/>
          </w:rPr>
          <w:fldChar w:fldCharType="end"/>
        </w:r>
      </w:hyperlink>
    </w:p>
    <w:p w14:paraId="268902E2" w14:textId="35F22BC9" w:rsidR="004B22F1" w:rsidRPr="004B22F1" w:rsidRDefault="001E3CB8">
      <w:pPr>
        <w:pStyle w:val="14"/>
        <w:rPr>
          <w:rFonts w:eastAsiaTheme="minorEastAsia" w:cs="Times New Roman"/>
          <w:b w:val="0"/>
          <w:szCs w:val="28"/>
        </w:rPr>
      </w:pPr>
      <w:hyperlink w:anchor="_Toc42888359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2</w:t>
        </w:r>
        <w:r w:rsidR="004B22F1" w:rsidRPr="004B22F1">
          <w:rPr>
            <w:rFonts w:eastAsiaTheme="minorEastAsia" w:cs="Times New Roman"/>
            <w:b w:val="0"/>
            <w:szCs w:val="28"/>
          </w:rPr>
          <w:tab/>
        </w:r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Синтаксический анализ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_Toc42888359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11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71404EB9" w14:textId="5BA2749F" w:rsidR="004B22F1" w:rsidRPr="004B22F1" w:rsidRDefault="001E3CB8" w:rsidP="0062091D">
      <w:pPr>
        <w:pStyle w:val="21"/>
        <w:rPr>
          <w:rFonts w:eastAsiaTheme="minorEastAsia"/>
        </w:rPr>
      </w:pPr>
      <w:hyperlink w:anchor="_Toc42888360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2.1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Описание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_Toc42888360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11</w:t>
        </w:r>
        <w:r w:rsidR="004B22F1" w:rsidRPr="004B22F1">
          <w:rPr>
            <w:webHidden/>
          </w:rPr>
          <w:fldChar w:fldCharType="end"/>
        </w:r>
      </w:hyperlink>
    </w:p>
    <w:p w14:paraId="4B18F901" w14:textId="650BBBD3" w:rsidR="004B22F1" w:rsidRPr="004B22F1" w:rsidRDefault="001E3CB8" w:rsidP="0062091D">
      <w:pPr>
        <w:pStyle w:val="21"/>
        <w:rPr>
          <w:rFonts w:eastAsiaTheme="minorEastAsia"/>
        </w:rPr>
      </w:pPr>
      <w:hyperlink w:anchor="_Toc42888361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2.2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Реализация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_Toc42888361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12</w:t>
        </w:r>
        <w:r w:rsidR="004B22F1" w:rsidRPr="004B22F1">
          <w:rPr>
            <w:webHidden/>
          </w:rPr>
          <w:fldChar w:fldCharType="end"/>
        </w:r>
      </w:hyperlink>
    </w:p>
    <w:p w14:paraId="1815877D" w14:textId="2AC98357" w:rsidR="004B22F1" w:rsidRPr="004B22F1" w:rsidRDefault="001E3CB8" w:rsidP="0062091D">
      <w:pPr>
        <w:pStyle w:val="21"/>
        <w:rPr>
          <w:rFonts w:eastAsiaTheme="minorEastAsia"/>
        </w:rPr>
      </w:pPr>
      <w:hyperlink w:anchor="_Toc42888362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2.3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Результат работы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_Toc42888362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13</w:t>
        </w:r>
        <w:r w:rsidR="004B22F1" w:rsidRPr="004B22F1">
          <w:rPr>
            <w:webHidden/>
          </w:rPr>
          <w:fldChar w:fldCharType="end"/>
        </w:r>
      </w:hyperlink>
    </w:p>
    <w:p w14:paraId="0CFB7E03" w14:textId="42B65DFA" w:rsidR="004B22F1" w:rsidRPr="004B22F1" w:rsidRDefault="001E3CB8">
      <w:pPr>
        <w:pStyle w:val="14"/>
        <w:rPr>
          <w:rFonts w:eastAsiaTheme="minorEastAsia" w:cs="Times New Roman"/>
          <w:b w:val="0"/>
          <w:szCs w:val="28"/>
        </w:rPr>
      </w:pPr>
      <w:hyperlink w:anchor="_Toc42888363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3</w:t>
        </w:r>
        <w:r w:rsidR="004B22F1" w:rsidRPr="004B22F1">
          <w:rPr>
            <w:rFonts w:eastAsiaTheme="minorEastAsia" w:cs="Times New Roman"/>
            <w:b w:val="0"/>
            <w:szCs w:val="28"/>
          </w:rPr>
          <w:tab/>
        </w:r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Семантический анализ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_Toc42888363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14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271DE407" w14:textId="09620C90" w:rsidR="004B22F1" w:rsidRPr="004B22F1" w:rsidRDefault="001E3CB8" w:rsidP="0062091D">
      <w:pPr>
        <w:pStyle w:val="21"/>
        <w:rPr>
          <w:rFonts w:eastAsiaTheme="minorEastAsia"/>
        </w:rPr>
      </w:pPr>
      <w:hyperlink w:anchor="_Toc42888364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3.1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Описание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_Toc42888364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14</w:t>
        </w:r>
        <w:r w:rsidR="004B22F1" w:rsidRPr="004B22F1">
          <w:rPr>
            <w:webHidden/>
          </w:rPr>
          <w:fldChar w:fldCharType="end"/>
        </w:r>
      </w:hyperlink>
    </w:p>
    <w:p w14:paraId="40C19717" w14:textId="6DB7A46C" w:rsidR="004B22F1" w:rsidRPr="004B22F1" w:rsidRDefault="001E3CB8" w:rsidP="0062091D">
      <w:pPr>
        <w:pStyle w:val="21"/>
        <w:rPr>
          <w:rFonts w:eastAsiaTheme="minorEastAsia"/>
        </w:rPr>
      </w:pPr>
      <w:hyperlink w:anchor="_Toc42888365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3.2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Реализация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_Toc42888365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14</w:t>
        </w:r>
        <w:r w:rsidR="004B22F1" w:rsidRPr="004B22F1">
          <w:rPr>
            <w:webHidden/>
          </w:rPr>
          <w:fldChar w:fldCharType="end"/>
        </w:r>
      </w:hyperlink>
    </w:p>
    <w:p w14:paraId="5DCE302F" w14:textId="52190665" w:rsidR="004B22F1" w:rsidRPr="004B22F1" w:rsidRDefault="001E3CB8" w:rsidP="0062091D">
      <w:pPr>
        <w:pStyle w:val="21"/>
        <w:rPr>
          <w:rFonts w:eastAsiaTheme="minorEastAsia"/>
        </w:rPr>
      </w:pPr>
      <w:hyperlink w:anchor="_Toc42888366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3.3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Результат работы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_Toc42888366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15</w:t>
        </w:r>
        <w:r w:rsidR="004B22F1" w:rsidRPr="004B22F1">
          <w:rPr>
            <w:webHidden/>
          </w:rPr>
          <w:fldChar w:fldCharType="end"/>
        </w:r>
      </w:hyperlink>
    </w:p>
    <w:p w14:paraId="4A1B6B51" w14:textId="04015E3C" w:rsidR="004B22F1" w:rsidRPr="004B22F1" w:rsidRDefault="001E3CB8">
      <w:pPr>
        <w:pStyle w:val="14"/>
        <w:rPr>
          <w:rFonts w:eastAsiaTheme="minorEastAsia" w:cs="Times New Roman"/>
          <w:b w:val="0"/>
          <w:szCs w:val="28"/>
        </w:rPr>
      </w:pPr>
      <w:hyperlink w:anchor="_Toc42888367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4</w:t>
        </w:r>
        <w:r w:rsidR="004B22F1" w:rsidRPr="004B22F1">
          <w:rPr>
            <w:rFonts w:eastAsiaTheme="minorEastAsia" w:cs="Times New Roman"/>
            <w:b w:val="0"/>
            <w:szCs w:val="28"/>
          </w:rPr>
          <w:tab/>
        </w:r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Генерация кода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_Toc42888367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16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18F0E004" w14:textId="48E6E299" w:rsidR="004B22F1" w:rsidRPr="004B22F1" w:rsidRDefault="001E3CB8" w:rsidP="0062091D">
      <w:pPr>
        <w:pStyle w:val="21"/>
        <w:rPr>
          <w:rFonts w:eastAsiaTheme="minorEastAsia"/>
        </w:rPr>
      </w:pPr>
      <w:hyperlink w:anchor="_Toc42888368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4.1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Описание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_Toc42888368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16</w:t>
        </w:r>
        <w:r w:rsidR="004B22F1" w:rsidRPr="004B22F1">
          <w:rPr>
            <w:webHidden/>
          </w:rPr>
          <w:fldChar w:fldCharType="end"/>
        </w:r>
      </w:hyperlink>
    </w:p>
    <w:p w14:paraId="6BCEA7E8" w14:textId="40E6EE3C" w:rsidR="004B22F1" w:rsidRPr="004B22F1" w:rsidRDefault="001E3CB8" w:rsidP="0062091D">
      <w:pPr>
        <w:pStyle w:val="21"/>
        <w:rPr>
          <w:rFonts w:eastAsiaTheme="minorEastAsia"/>
        </w:rPr>
      </w:pPr>
      <w:hyperlink w:anchor="_Toc42888369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4.2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Реализация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_Toc42888369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16</w:t>
        </w:r>
        <w:r w:rsidR="004B22F1" w:rsidRPr="004B22F1">
          <w:rPr>
            <w:webHidden/>
          </w:rPr>
          <w:fldChar w:fldCharType="end"/>
        </w:r>
      </w:hyperlink>
    </w:p>
    <w:p w14:paraId="720C60CB" w14:textId="7D1C01B0" w:rsidR="004B22F1" w:rsidRPr="004B22F1" w:rsidRDefault="001E3CB8" w:rsidP="0062091D">
      <w:pPr>
        <w:pStyle w:val="21"/>
        <w:rPr>
          <w:rFonts w:eastAsiaTheme="minorEastAsia"/>
        </w:rPr>
      </w:pPr>
      <w:hyperlink w:anchor="_Toc42888370" w:history="1">
        <w:r w:rsidR="004B22F1" w:rsidRPr="004B22F1">
          <w:rPr>
            <w:rStyle w:val="af2"/>
            <w:rFonts w:ascii="Times New Roman" w:eastAsia="MS Mincho" w:hAnsi="Times New Roman"/>
            <w:sz w:val="28"/>
          </w:rPr>
          <w:t>4.3</w:t>
        </w:r>
        <w:r w:rsidR="004B22F1" w:rsidRPr="004B22F1">
          <w:rPr>
            <w:rFonts w:eastAsiaTheme="minorEastAsia"/>
          </w:rPr>
          <w:tab/>
        </w:r>
        <w:r w:rsidR="004B22F1" w:rsidRPr="004B22F1">
          <w:rPr>
            <w:rStyle w:val="af2"/>
            <w:rFonts w:ascii="Times New Roman" w:eastAsia="MS Mincho" w:hAnsi="Times New Roman"/>
            <w:sz w:val="28"/>
          </w:rPr>
          <w:t>Результат работы</w:t>
        </w:r>
        <w:r w:rsidR="004B22F1" w:rsidRPr="004B22F1">
          <w:rPr>
            <w:webHidden/>
          </w:rPr>
          <w:tab/>
        </w:r>
        <w:r w:rsidR="004B22F1" w:rsidRPr="004B22F1">
          <w:rPr>
            <w:webHidden/>
          </w:rPr>
          <w:fldChar w:fldCharType="begin"/>
        </w:r>
        <w:r w:rsidR="004B22F1" w:rsidRPr="004B22F1">
          <w:rPr>
            <w:webHidden/>
          </w:rPr>
          <w:instrText xml:space="preserve"> PAGEREF _Toc42888370 \h </w:instrText>
        </w:r>
        <w:r w:rsidR="004B22F1" w:rsidRPr="004B22F1">
          <w:rPr>
            <w:webHidden/>
          </w:rPr>
        </w:r>
        <w:r w:rsidR="004B22F1" w:rsidRPr="004B22F1">
          <w:rPr>
            <w:webHidden/>
          </w:rPr>
          <w:fldChar w:fldCharType="separate"/>
        </w:r>
        <w:r w:rsidR="0028013C">
          <w:rPr>
            <w:webHidden/>
          </w:rPr>
          <w:t>18</w:t>
        </w:r>
        <w:r w:rsidR="004B22F1" w:rsidRPr="004B22F1">
          <w:rPr>
            <w:webHidden/>
          </w:rPr>
          <w:fldChar w:fldCharType="end"/>
        </w:r>
      </w:hyperlink>
    </w:p>
    <w:p w14:paraId="5FEA5324" w14:textId="620C507B" w:rsidR="004B22F1" w:rsidRPr="004B22F1" w:rsidRDefault="001E3CB8">
      <w:pPr>
        <w:pStyle w:val="14"/>
        <w:rPr>
          <w:rFonts w:eastAsiaTheme="minorEastAsia" w:cs="Times New Roman"/>
          <w:b w:val="0"/>
          <w:szCs w:val="28"/>
        </w:rPr>
      </w:pPr>
      <w:hyperlink w:anchor="_Toc42888371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5</w:t>
        </w:r>
        <w:r w:rsidR="004B22F1" w:rsidRPr="004B22F1">
          <w:rPr>
            <w:rFonts w:eastAsiaTheme="minorEastAsia" w:cs="Times New Roman"/>
            <w:b w:val="0"/>
            <w:szCs w:val="28"/>
          </w:rPr>
          <w:tab/>
        </w:r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Тестовый пример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_Toc42888371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19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3B846E9C" w14:textId="2D5C33E8" w:rsidR="004B22F1" w:rsidRPr="004B22F1" w:rsidRDefault="001E3CB8">
      <w:pPr>
        <w:pStyle w:val="14"/>
        <w:rPr>
          <w:rFonts w:eastAsiaTheme="minorEastAsia" w:cs="Times New Roman"/>
          <w:b w:val="0"/>
          <w:szCs w:val="28"/>
        </w:rPr>
      </w:pPr>
      <w:hyperlink w:anchor="_Toc42888372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ЗАКЛЮЧЕНИЕ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_Toc42888372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23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62942B0A" w14:textId="42FAFF36" w:rsidR="004B22F1" w:rsidRPr="004B22F1" w:rsidRDefault="001E3CB8">
      <w:pPr>
        <w:pStyle w:val="14"/>
        <w:rPr>
          <w:rFonts w:eastAsiaTheme="minorEastAsia" w:cs="Times New Roman"/>
          <w:b w:val="0"/>
          <w:szCs w:val="28"/>
        </w:rPr>
      </w:pPr>
      <w:hyperlink w:anchor="_Toc42888373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СПИСОК ИСПОЛЬЗОВАННЫХ ИСТОЧНИКОВ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_Toc42888373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24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69440CB3" w14:textId="07B65AC8" w:rsidR="004B22F1" w:rsidRDefault="001E3CB8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42888374" w:history="1">
        <w:r w:rsidR="004B22F1" w:rsidRPr="004B22F1">
          <w:rPr>
            <w:rStyle w:val="af2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4B22F1" w:rsidRPr="004B22F1">
          <w:rPr>
            <w:rFonts w:cs="Times New Roman"/>
            <w:b w:val="0"/>
            <w:webHidden/>
            <w:szCs w:val="28"/>
          </w:rPr>
          <w:tab/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begin"/>
        </w:r>
        <w:r w:rsidR="004B22F1" w:rsidRPr="004B22F1">
          <w:rPr>
            <w:rFonts w:cs="Times New Roman"/>
            <w:b w:val="0"/>
            <w:webHidden/>
            <w:szCs w:val="28"/>
          </w:rPr>
          <w:instrText xml:space="preserve"> PAGEREF _Toc42888374 \h </w:instrText>
        </w:r>
        <w:r w:rsidR="004B22F1" w:rsidRPr="004B22F1">
          <w:rPr>
            <w:rFonts w:cs="Times New Roman"/>
            <w:b w:val="0"/>
            <w:webHidden/>
            <w:szCs w:val="28"/>
          </w:rPr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separate"/>
        </w:r>
        <w:r w:rsidR="0028013C">
          <w:rPr>
            <w:rFonts w:cs="Times New Roman"/>
            <w:b w:val="0"/>
            <w:webHidden/>
            <w:szCs w:val="28"/>
          </w:rPr>
          <w:t>25</w:t>
        </w:r>
        <w:r w:rsidR="004B22F1" w:rsidRPr="004B22F1">
          <w:rPr>
            <w:rFonts w:cs="Times New Roman"/>
            <w:b w:val="0"/>
            <w:webHidden/>
            <w:szCs w:val="28"/>
          </w:rPr>
          <w:fldChar w:fldCharType="end"/>
        </w:r>
      </w:hyperlink>
    </w:p>
    <w:p w14:paraId="0636643D" w14:textId="149CC749" w:rsidR="00ED7E59" w:rsidRPr="004308AE" w:rsidRDefault="0079052E" w:rsidP="0079052E">
      <w:pPr>
        <w:pStyle w:val="a1"/>
        <w:spacing w:before="0" w:after="160"/>
        <w:jc w:val="center"/>
        <w:rPr>
          <w:rStyle w:val="affc"/>
          <w:b w:val="0"/>
        </w:rPr>
      </w:pPr>
      <w:r w:rsidRPr="00205B4D">
        <w:rPr>
          <w:szCs w:val="28"/>
        </w:rPr>
        <w:fldChar w:fldCharType="end"/>
      </w:r>
    </w:p>
    <w:p w14:paraId="652EF7E0" w14:textId="6F4EDC07" w:rsidR="00F54DAE" w:rsidRPr="002C7E27" w:rsidRDefault="00F54DAE" w:rsidP="00693D8C">
      <w:pPr>
        <w:pStyle w:val="12"/>
        <w:numPr>
          <w:ilvl w:val="0"/>
          <w:numId w:val="0"/>
        </w:numPr>
        <w:spacing w:after="0"/>
        <w:jc w:val="center"/>
        <w:rPr>
          <w:b w:val="0"/>
        </w:rPr>
      </w:pPr>
      <w:bookmarkStart w:id="0" w:name="введение"/>
      <w:bookmarkStart w:id="1" w:name="_Toc42703496"/>
      <w:bookmarkStart w:id="2" w:name="_Toc42887904"/>
      <w:bookmarkStart w:id="3" w:name="_Toc42888355"/>
      <w:r w:rsidRPr="00ED7E59">
        <w:rPr>
          <w:b w:val="0"/>
        </w:rPr>
        <w:lastRenderedPageBreak/>
        <w:t>В</w:t>
      </w:r>
      <w:bookmarkEnd w:id="0"/>
      <w:bookmarkEnd w:id="1"/>
      <w:r w:rsidR="00017ECC" w:rsidRPr="00ED7E59">
        <w:rPr>
          <w:b w:val="0"/>
        </w:rPr>
        <w:t>ВЕДЕНИЕ</w:t>
      </w:r>
      <w:bookmarkEnd w:id="2"/>
      <w:bookmarkEnd w:id="3"/>
    </w:p>
    <w:p w14:paraId="778F173F" w14:textId="77777777" w:rsidR="001E3CB8" w:rsidRPr="00076A13" w:rsidRDefault="001E3CB8" w:rsidP="001E3CB8">
      <w:pPr>
        <w:rPr>
          <w:szCs w:val="28"/>
        </w:rPr>
      </w:pPr>
      <w:r>
        <w:rPr>
          <w:szCs w:val="28"/>
        </w:rPr>
        <w:t>Целью работы является н</w:t>
      </w:r>
      <w:r w:rsidRPr="00076A13">
        <w:rPr>
          <w:szCs w:val="28"/>
        </w:rPr>
        <w:t xml:space="preserve">аписать компилятор с заданного подмножества языка </w:t>
      </w:r>
      <w:r>
        <w:rPr>
          <w:szCs w:val="28"/>
          <w:lang w:val="en-US"/>
        </w:rPr>
        <w:t>Go</w:t>
      </w:r>
      <w:r w:rsidRPr="00076A13">
        <w:rPr>
          <w:szCs w:val="28"/>
        </w:rPr>
        <w:t xml:space="preserve"> с незначительными модификациями и упрощениями. </w:t>
      </w:r>
    </w:p>
    <w:p w14:paraId="477BB7C9" w14:textId="77777777" w:rsidR="001E3CB8" w:rsidRPr="00076A13" w:rsidRDefault="001E3CB8" w:rsidP="001E3CB8">
      <w:pPr>
        <w:rPr>
          <w:szCs w:val="28"/>
        </w:rPr>
      </w:pPr>
      <w:r w:rsidRPr="00076A13">
        <w:rPr>
          <w:szCs w:val="28"/>
        </w:rPr>
        <w:t>Компилятор построен из следующих составных частей:</w:t>
      </w:r>
    </w:p>
    <w:p w14:paraId="70466312" w14:textId="77777777" w:rsidR="001E3CB8" w:rsidRDefault="001E3CB8" w:rsidP="00CF2F15">
      <w:pPr>
        <w:pStyle w:val="af"/>
        <w:numPr>
          <w:ilvl w:val="0"/>
          <w:numId w:val="13"/>
        </w:numPr>
        <w:spacing w:before="0" w:after="160" w:line="259" w:lineRule="auto"/>
        <w:rPr>
          <w:szCs w:val="28"/>
        </w:rPr>
      </w:pPr>
      <w:r>
        <w:rPr>
          <w:szCs w:val="28"/>
        </w:rPr>
        <w:t>Л</w:t>
      </w:r>
      <w:r w:rsidRPr="00076A13">
        <w:rPr>
          <w:szCs w:val="28"/>
        </w:rPr>
        <w:t>ексический анализатор</w:t>
      </w:r>
      <w:r>
        <w:rPr>
          <w:szCs w:val="28"/>
          <w:lang w:val="en-US"/>
        </w:rPr>
        <w:t>;</w:t>
      </w:r>
    </w:p>
    <w:p w14:paraId="5753AD90" w14:textId="77777777" w:rsidR="001E3CB8" w:rsidRDefault="001E3CB8" w:rsidP="00CF2F15">
      <w:pPr>
        <w:pStyle w:val="af"/>
        <w:numPr>
          <w:ilvl w:val="0"/>
          <w:numId w:val="13"/>
        </w:numPr>
        <w:spacing w:before="0" w:after="160" w:line="259" w:lineRule="auto"/>
        <w:rPr>
          <w:szCs w:val="28"/>
        </w:rPr>
      </w:pPr>
      <w:r>
        <w:rPr>
          <w:szCs w:val="28"/>
        </w:rPr>
        <w:t>С</w:t>
      </w:r>
      <w:r w:rsidRPr="00076A13">
        <w:rPr>
          <w:szCs w:val="28"/>
        </w:rPr>
        <w:t>интаксический анализатор</w:t>
      </w:r>
      <w:r>
        <w:rPr>
          <w:szCs w:val="28"/>
          <w:lang w:val="en-US"/>
        </w:rPr>
        <w:t>;</w:t>
      </w:r>
    </w:p>
    <w:p w14:paraId="40364940" w14:textId="77777777" w:rsidR="001E3CB8" w:rsidRDefault="001E3CB8" w:rsidP="00CF2F15">
      <w:pPr>
        <w:pStyle w:val="af"/>
        <w:numPr>
          <w:ilvl w:val="0"/>
          <w:numId w:val="13"/>
        </w:numPr>
        <w:spacing w:before="0" w:after="160" w:line="259" w:lineRule="auto"/>
        <w:rPr>
          <w:szCs w:val="28"/>
        </w:rPr>
      </w:pPr>
      <w:r>
        <w:rPr>
          <w:szCs w:val="28"/>
        </w:rPr>
        <w:t>С</w:t>
      </w:r>
      <w:r w:rsidRPr="00076A13">
        <w:rPr>
          <w:szCs w:val="28"/>
        </w:rPr>
        <w:t>емантический анализатор</w:t>
      </w:r>
      <w:r>
        <w:rPr>
          <w:szCs w:val="28"/>
          <w:lang w:val="en-US"/>
        </w:rPr>
        <w:t>;</w:t>
      </w:r>
    </w:p>
    <w:p w14:paraId="7DA4F137" w14:textId="77777777" w:rsidR="001E3CB8" w:rsidRPr="00076A13" w:rsidRDefault="001E3CB8" w:rsidP="00CF2F15">
      <w:pPr>
        <w:pStyle w:val="af"/>
        <w:numPr>
          <w:ilvl w:val="0"/>
          <w:numId w:val="13"/>
        </w:numPr>
        <w:spacing w:before="0" w:after="160" w:line="259" w:lineRule="auto"/>
        <w:rPr>
          <w:szCs w:val="28"/>
        </w:rPr>
      </w:pPr>
      <w:r>
        <w:rPr>
          <w:szCs w:val="28"/>
        </w:rPr>
        <w:t>Г</w:t>
      </w:r>
      <w:r w:rsidRPr="00076A13">
        <w:rPr>
          <w:szCs w:val="28"/>
        </w:rPr>
        <w:t>енератор результирующего кода.</w:t>
      </w:r>
    </w:p>
    <w:p w14:paraId="3BC6CA6F" w14:textId="77777777" w:rsidR="001E3CB8" w:rsidRPr="00076A13" w:rsidRDefault="001E3CB8" w:rsidP="001E3CB8">
      <w:pPr>
        <w:rPr>
          <w:szCs w:val="28"/>
        </w:rPr>
      </w:pPr>
      <w:r w:rsidRPr="00076A13">
        <w:rPr>
          <w:szCs w:val="28"/>
        </w:rPr>
        <w:t xml:space="preserve">Компилятор должен запускаться командной строкой с двумя входными параметрами. Первый входной параметр имя входного файла, второй параметр </w:t>
      </w:r>
      <w:r w:rsidRPr="00076A13">
        <w:rPr>
          <w:szCs w:val="28"/>
        </w:rPr>
        <w:sym w:font="Symbol" w:char="F02D"/>
      </w:r>
      <w:r w:rsidRPr="00076A13">
        <w:rPr>
          <w:szCs w:val="28"/>
        </w:rPr>
        <w:t xml:space="preserve"> быть имя результирующего файла.</w:t>
      </w:r>
    </w:p>
    <w:p w14:paraId="5450DD1D" w14:textId="77777777" w:rsidR="001E3CB8" w:rsidRPr="00076A13" w:rsidRDefault="001E3CB8" w:rsidP="001E3CB8">
      <w:pPr>
        <w:rPr>
          <w:szCs w:val="28"/>
        </w:rPr>
      </w:pPr>
      <w:r w:rsidRPr="00076A13">
        <w:rPr>
          <w:szCs w:val="28"/>
        </w:rPr>
        <w:t>Входной язык компилятора должен удовлетворяет следующим требованиям:</w:t>
      </w:r>
    </w:p>
    <w:p w14:paraId="3D3F84BE" w14:textId="77777777" w:rsidR="001E3CB8" w:rsidRPr="009E0083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>
        <w:rPr>
          <w:szCs w:val="28"/>
        </w:rPr>
        <w:t>В</w:t>
      </w:r>
      <w:r w:rsidRPr="009E0083">
        <w:rPr>
          <w:szCs w:val="28"/>
        </w:rPr>
        <w:t xml:space="preserve">ходная программа разбита на строки произвольным образом, все пробелы и символы табуляции должны игнорироваться компилятором, то есть пропускаться </w:t>
      </w:r>
      <w:r>
        <w:rPr>
          <w:szCs w:val="28"/>
        </w:rPr>
        <w:t>на этапе</w:t>
      </w:r>
      <w:r w:rsidRPr="009E0083">
        <w:rPr>
          <w:szCs w:val="28"/>
        </w:rPr>
        <w:t xml:space="preserve"> лексическо</w:t>
      </w:r>
      <w:r>
        <w:rPr>
          <w:szCs w:val="28"/>
        </w:rPr>
        <w:t>го анализа.</w:t>
      </w:r>
    </w:p>
    <w:p w14:paraId="48D43362" w14:textId="77777777" w:rsidR="001E3CB8" w:rsidRPr="009E0083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>
        <w:rPr>
          <w:szCs w:val="28"/>
        </w:rPr>
        <w:t>Т</w:t>
      </w:r>
      <w:r w:rsidRPr="009E0083">
        <w:rPr>
          <w:szCs w:val="28"/>
        </w:rPr>
        <w:t>екст входной программы может содержать комментарии любого типа и любой длины, которые должны игнорироваться компилятором</w:t>
      </w:r>
      <w:r w:rsidRPr="00470CAD">
        <w:rPr>
          <w:szCs w:val="28"/>
        </w:rPr>
        <w:t>.</w:t>
      </w:r>
    </w:p>
    <w:p w14:paraId="0FC3FF96" w14:textId="77777777" w:rsidR="001E3CB8" w:rsidRPr="009E0083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>
        <w:rPr>
          <w:szCs w:val="28"/>
        </w:rPr>
        <w:t>В</w:t>
      </w:r>
      <w:r w:rsidRPr="009E0083">
        <w:rPr>
          <w:szCs w:val="28"/>
        </w:rPr>
        <w:t xml:space="preserve">ходная программа должна представлять собой единый модуль, содержащий линейную последовательность операторов, вызовы функций также предусматриваются. </w:t>
      </w:r>
    </w:p>
    <w:p w14:paraId="6D30CDD2" w14:textId="77777777" w:rsidR="001E3CB8" w:rsidRPr="009E0083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 w:rsidRPr="009E0083">
        <w:rPr>
          <w:szCs w:val="28"/>
        </w:rPr>
        <w:t xml:space="preserve">Должны быть предусмотрены следующие варианты операторов входной программы: </w:t>
      </w:r>
    </w:p>
    <w:p w14:paraId="0454D134" w14:textId="77777777" w:rsidR="001E3CB8" w:rsidRPr="009E0083" w:rsidRDefault="001E3CB8" w:rsidP="00CF2F15">
      <w:pPr>
        <w:pStyle w:val="af"/>
        <w:numPr>
          <w:ilvl w:val="0"/>
          <w:numId w:val="16"/>
        </w:numPr>
        <w:spacing w:before="0" w:after="160" w:line="259" w:lineRule="auto"/>
        <w:rPr>
          <w:szCs w:val="28"/>
        </w:rPr>
      </w:pPr>
      <w:r>
        <w:rPr>
          <w:szCs w:val="28"/>
        </w:rPr>
        <w:t>О</w:t>
      </w:r>
      <w:r w:rsidRPr="009E0083">
        <w:rPr>
          <w:szCs w:val="28"/>
        </w:rPr>
        <w:t xml:space="preserve">ператор присваивания; </w:t>
      </w:r>
    </w:p>
    <w:p w14:paraId="44EA582F" w14:textId="77777777" w:rsidR="001E3CB8" w:rsidRPr="009E0083" w:rsidRDefault="001E3CB8" w:rsidP="00CF2F15">
      <w:pPr>
        <w:pStyle w:val="af"/>
        <w:numPr>
          <w:ilvl w:val="0"/>
          <w:numId w:val="16"/>
        </w:numPr>
        <w:spacing w:before="0" w:after="160" w:line="259" w:lineRule="auto"/>
        <w:rPr>
          <w:szCs w:val="28"/>
        </w:rPr>
      </w:pPr>
      <w:r>
        <w:rPr>
          <w:szCs w:val="28"/>
        </w:rPr>
        <w:t>У</w:t>
      </w:r>
      <w:r w:rsidRPr="009E0083">
        <w:rPr>
          <w:szCs w:val="28"/>
        </w:rPr>
        <w:t xml:space="preserve">словный оператор; </w:t>
      </w:r>
    </w:p>
    <w:p w14:paraId="6D45E7ED" w14:textId="77777777" w:rsidR="001E3CB8" w:rsidRPr="009E0083" w:rsidRDefault="001E3CB8" w:rsidP="00CF2F15">
      <w:pPr>
        <w:pStyle w:val="af"/>
        <w:numPr>
          <w:ilvl w:val="0"/>
          <w:numId w:val="16"/>
        </w:numPr>
        <w:spacing w:before="0" w:after="160" w:line="259" w:lineRule="auto"/>
        <w:rPr>
          <w:szCs w:val="28"/>
        </w:rPr>
      </w:pPr>
      <w:r>
        <w:rPr>
          <w:szCs w:val="28"/>
        </w:rPr>
        <w:t>О</w:t>
      </w:r>
      <w:r w:rsidRPr="009E0083">
        <w:rPr>
          <w:szCs w:val="28"/>
        </w:rPr>
        <w:t xml:space="preserve">ператор цикла </w:t>
      </w:r>
      <w:r w:rsidRPr="009E0083">
        <w:rPr>
          <w:szCs w:val="28"/>
          <w:lang w:val="en-US"/>
        </w:rPr>
        <w:t>for</w:t>
      </w:r>
      <w:r>
        <w:rPr>
          <w:szCs w:val="28"/>
          <w:lang w:val="en-US"/>
        </w:rPr>
        <w:t>.</w:t>
      </w:r>
    </w:p>
    <w:p w14:paraId="2DDF5BAC" w14:textId="77777777" w:rsidR="001E3CB8" w:rsidRPr="009E0083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 w:rsidRPr="009E0083">
        <w:rPr>
          <w:szCs w:val="28"/>
        </w:rPr>
        <w:t xml:space="preserve">Выражения в операторах содержат следующие операции: </w:t>
      </w:r>
    </w:p>
    <w:p w14:paraId="6CCC909A" w14:textId="77777777" w:rsidR="001E3CB8" w:rsidRPr="009E0083" w:rsidRDefault="001E3CB8" w:rsidP="00CF2F15">
      <w:pPr>
        <w:pStyle w:val="af"/>
        <w:numPr>
          <w:ilvl w:val="0"/>
          <w:numId w:val="14"/>
        </w:numPr>
        <w:spacing w:before="0" w:after="160" w:line="259" w:lineRule="auto"/>
        <w:rPr>
          <w:szCs w:val="28"/>
        </w:rPr>
      </w:pPr>
      <w:r w:rsidRPr="009E0083">
        <w:rPr>
          <w:szCs w:val="28"/>
        </w:rPr>
        <w:t>Арифметические операции сложени</w:t>
      </w:r>
      <w:r>
        <w:rPr>
          <w:szCs w:val="28"/>
        </w:rPr>
        <w:t>е</w:t>
      </w:r>
      <w:r w:rsidRPr="009E0083">
        <w:rPr>
          <w:szCs w:val="28"/>
        </w:rPr>
        <w:t>, вычитани</w:t>
      </w:r>
      <w:r>
        <w:rPr>
          <w:szCs w:val="28"/>
        </w:rPr>
        <w:t>е</w:t>
      </w:r>
      <w:r w:rsidRPr="009E0083">
        <w:rPr>
          <w:szCs w:val="28"/>
        </w:rPr>
        <w:t xml:space="preserve">, </w:t>
      </w:r>
      <w:proofErr w:type="gramStart"/>
      <w:r w:rsidRPr="009E0083">
        <w:rPr>
          <w:szCs w:val="28"/>
        </w:rPr>
        <w:t>умножение  и</w:t>
      </w:r>
      <w:proofErr w:type="gramEnd"/>
      <w:r w:rsidRPr="009E0083">
        <w:rPr>
          <w:szCs w:val="28"/>
        </w:rPr>
        <w:t xml:space="preserve"> деление; </w:t>
      </w:r>
    </w:p>
    <w:p w14:paraId="7ED449D8" w14:textId="77777777" w:rsidR="001E3CB8" w:rsidRPr="009E0083" w:rsidRDefault="001E3CB8" w:rsidP="00CF2F15">
      <w:pPr>
        <w:pStyle w:val="af"/>
        <w:numPr>
          <w:ilvl w:val="0"/>
          <w:numId w:val="14"/>
        </w:numPr>
        <w:spacing w:before="0" w:after="160" w:line="259" w:lineRule="auto"/>
        <w:rPr>
          <w:szCs w:val="28"/>
        </w:rPr>
      </w:pPr>
      <w:r w:rsidRPr="009E0083">
        <w:rPr>
          <w:szCs w:val="28"/>
        </w:rPr>
        <w:t xml:space="preserve">Операции сравнения – меньше, больше, равно, не равно, меньше или равно, больше или равно; </w:t>
      </w:r>
    </w:p>
    <w:p w14:paraId="3121E4DF" w14:textId="77777777" w:rsidR="001E3CB8" w:rsidRPr="009E0083" w:rsidRDefault="001E3CB8" w:rsidP="00CF2F15">
      <w:pPr>
        <w:pStyle w:val="af"/>
        <w:numPr>
          <w:ilvl w:val="0"/>
          <w:numId w:val="14"/>
        </w:numPr>
        <w:spacing w:before="0" w:after="160" w:line="259" w:lineRule="auto"/>
        <w:rPr>
          <w:szCs w:val="28"/>
        </w:rPr>
      </w:pPr>
      <w:r w:rsidRPr="009E0083">
        <w:rPr>
          <w:szCs w:val="28"/>
        </w:rPr>
        <w:t xml:space="preserve">Логические операции – и, или, не; </w:t>
      </w:r>
    </w:p>
    <w:p w14:paraId="7C560D29" w14:textId="77777777" w:rsidR="001E3CB8" w:rsidRPr="00470CAD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 w:rsidRPr="00470CAD">
        <w:rPr>
          <w:szCs w:val="28"/>
        </w:rPr>
        <w:t>Операндами в выражениях могут выступать идентификаторы (переменные) и константы (двоичные).</w:t>
      </w:r>
    </w:p>
    <w:p w14:paraId="0C43C90C" w14:textId="77777777" w:rsidR="001E3CB8" w:rsidRPr="00470CAD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 w:rsidRPr="00470CAD">
        <w:rPr>
          <w:szCs w:val="28"/>
        </w:rPr>
        <w:t xml:space="preserve">Не допускается </w:t>
      </w:r>
      <w:proofErr w:type="spellStart"/>
      <w:r w:rsidRPr="00470CAD">
        <w:rPr>
          <w:szCs w:val="28"/>
        </w:rPr>
        <w:t>переприсвоение</w:t>
      </w:r>
      <w:proofErr w:type="spellEnd"/>
      <w:r w:rsidRPr="00470CAD">
        <w:rPr>
          <w:szCs w:val="28"/>
        </w:rPr>
        <w:t xml:space="preserve"> значений константам.</w:t>
      </w:r>
    </w:p>
    <w:p w14:paraId="1F847B3F" w14:textId="77777777" w:rsidR="001E3CB8" w:rsidRPr="00470CAD" w:rsidRDefault="001E3CB8" w:rsidP="00CF2F15">
      <w:pPr>
        <w:pStyle w:val="af"/>
        <w:numPr>
          <w:ilvl w:val="0"/>
          <w:numId w:val="15"/>
        </w:numPr>
        <w:spacing w:before="0" w:after="160" w:line="259" w:lineRule="auto"/>
        <w:rPr>
          <w:szCs w:val="28"/>
        </w:rPr>
      </w:pPr>
      <w:r w:rsidRPr="00470CAD">
        <w:rPr>
          <w:szCs w:val="28"/>
        </w:rPr>
        <w:lastRenderedPageBreak/>
        <w:t xml:space="preserve">В условном операторе в случае </w:t>
      </w:r>
      <w:proofErr w:type="spellStart"/>
      <w:r w:rsidRPr="00470CAD">
        <w:rPr>
          <w:szCs w:val="28"/>
        </w:rPr>
        <w:t>истиного</w:t>
      </w:r>
      <w:proofErr w:type="spellEnd"/>
      <w:r w:rsidRPr="00470CAD">
        <w:rPr>
          <w:szCs w:val="28"/>
        </w:rPr>
        <w:t xml:space="preserve"> (ложного) условии должен присутствовать составной оператор.</w:t>
      </w:r>
    </w:p>
    <w:p w14:paraId="3BC4DC38" w14:textId="6100570B" w:rsidR="007446E1" w:rsidRDefault="001E3CB8" w:rsidP="001E3CB8">
      <w:pPr>
        <w:pStyle w:val="a1"/>
        <w:rPr>
          <w:szCs w:val="28"/>
        </w:rPr>
      </w:pPr>
      <w:r w:rsidRPr="00470CAD">
        <w:rPr>
          <w:szCs w:val="28"/>
        </w:rPr>
        <w:t>В операторе цикла, в качестве тела цикла должен присутствовать составной оператор.</w:t>
      </w:r>
    </w:p>
    <w:p w14:paraId="65183402" w14:textId="77777777" w:rsidR="001E3CB8" w:rsidRDefault="001E3CB8" w:rsidP="001E3CB8">
      <w:pPr>
        <w:pStyle w:val="a1"/>
      </w:pPr>
    </w:p>
    <w:p w14:paraId="0A4134C0" w14:textId="77777777" w:rsidR="007446E1" w:rsidRDefault="007446E1" w:rsidP="007446E1">
      <w:pPr>
        <w:pStyle w:val="a1"/>
      </w:pPr>
      <w:r>
        <w:t>Алфавит языка:</w:t>
      </w:r>
    </w:p>
    <w:p w14:paraId="17FEED48" w14:textId="77777777" w:rsidR="001E3CB8" w:rsidRPr="00470CAD" w:rsidRDefault="001E3CB8" w:rsidP="00CF2F15">
      <w:pPr>
        <w:pStyle w:val="af"/>
        <w:numPr>
          <w:ilvl w:val="0"/>
          <w:numId w:val="17"/>
        </w:numPr>
        <w:spacing w:before="0" w:after="160"/>
        <w:rPr>
          <w:szCs w:val="28"/>
        </w:rPr>
      </w:pPr>
      <w:bookmarkStart w:id="4" w:name="лексический-анализ"/>
      <w:bookmarkStart w:id="5" w:name="_Toc42703497"/>
      <w:bookmarkStart w:id="6" w:name="_Toc42887905"/>
      <w:bookmarkStart w:id="7" w:name="_Toc42888356"/>
      <w:r w:rsidRPr="00470CAD">
        <w:rPr>
          <w:szCs w:val="28"/>
        </w:rPr>
        <w:t>Прописные буквы латинского алфавита;</w:t>
      </w:r>
    </w:p>
    <w:p w14:paraId="29E190A4" w14:textId="77777777" w:rsidR="001E3CB8" w:rsidRPr="00470CAD" w:rsidRDefault="001E3CB8" w:rsidP="00CF2F15">
      <w:pPr>
        <w:pStyle w:val="af"/>
        <w:numPr>
          <w:ilvl w:val="0"/>
          <w:numId w:val="17"/>
        </w:numPr>
        <w:spacing w:before="0" w:after="160"/>
        <w:rPr>
          <w:szCs w:val="28"/>
        </w:rPr>
      </w:pPr>
      <w:r w:rsidRPr="00470CAD">
        <w:rPr>
          <w:szCs w:val="28"/>
        </w:rPr>
        <w:t>Строчные буквы латинского алфавита;</w:t>
      </w:r>
    </w:p>
    <w:p w14:paraId="4D76A0DE" w14:textId="77777777" w:rsidR="001E3CB8" w:rsidRPr="00470CAD" w:rsidRDefault="001E3CB8" w:rsidP="00CF2F15">
      <w:pPr>
        <w:pStyle w:val="af"/>
        <w:numPr>
          <w:ilvl w:val="0"/>
          <w:numId w:val="17"/>
        </w:numPr>
        <w:spacing w:before="0" w:after="160"/>
        <w:rPr>
          <w:szCs w:val="28"/>
        </w:rPr>
      </w:pPr>
      <w:r w:rsidRPr="00470CAD">
        <w:rPr>
          <w:szCs w:val="28"/>
        </w:rPr>
        <w:t>Арабские цифры;</w:t>
      </w:r>
    </w:p>
    <w:p w14:paraId="5B0654D1" w14:textId="77777777" w:rsidR="001E3CB8" w:rsidRDefault="001E3CB8" w:rsidP="00CF2F15">
      <w:pPr>
        <w:pStyle w:val="af"/>
        <w:numPr>
          <w:ilvl w:val="0"/>
          <w:numId w:val="17"/>
        </w:numPr>
        <w:spacing w:before="0" w:after="160"/>
        <w:rPr>
          <w:szCs w:val="28"/>
        </w:rPr>
      </w:pPr>
      <w:r w:rsidRPr="00470CAD">
        <w:rPr>
          <w:szCs w:val="28"/>
        </w:rPr>
        <w:t>Разделители</w:t>
      </w:r>
      <w:proofErr w:type="gramStart"/>
      <w:r w:rsidRPr="00470CAD">
        <w:rPr>
          <w:szCs w:val="28"/>
        </w:rPr>
        <w:t>: ,</w:t>
      </w:r>
      <w:proofErr w:type="gramEnd"/>
      <w:r w:rsidRPr="00470CAD">
        <w:rPr>
          <w:szCs w:val="28"/>
        </w:rPr>
        <w:t xml:space="preserve"> . ; : ? ! ' " | / \ ~ _ ^ ( ) { } [ ] &lt; &gt; # % &amp; - = + *</w:t>
      </w:r>
    </w:p>
    <w:p w14:paraId="1CF0AC8C" w14:textId="77777777" w:rsidR="001E3CB8" w:rsidRPr="00470CAD" w:rsidRDefault="001E3CB8" w:rsidP="001E3CB8">
      <w:pPr>
        <w:rPr>
          <w:szCs w:val="28"/>
        </w:rPr>
      </w:pPr>
      <w:r w:rsidRPr="00470CAD">
        <w:rPr>
          <w:szCs w:val="28"/>
        </w:rPr>
        <w:t xml:space="preserve">В идентификаторах могут использоваться латинские буквы, цифры и знак нижнего подчеркивания </w:t>
      </w:r>
      <w:proofErr w:type="gramStart"/>
      <w:r w:rsidRPr="00470CAD">
        <w:rPr>
          <w:szCs w:val="28"/>
        </w:rPr>
        <w:t>( _</w:t>
      </w:r>
      <w:proofErr w:type="gramEnd"/>
      <w:r w:rsidRPr="00470CAD">
        <w:rPr>
          <w:szCs w:val="28"/>
        </w:rPr>
        <w:t xml:space="preserve"> ). В C++ различаются строчные и прописные буквы (т. е. имена </w:t>
      </w:r>
      <w:proofErr w:type="spellStart"/>
      <w:r w:rsidRPr="00470CAD">
        <w:rPr>
          <w:szCs w:val="28"/>
        </w:rPr>
        <w:t>регистро</w:t>
      </w:r>
      <w:proofErr w:type="spellEnd"/>
      <w:r w:rsidRPr="00470CAD">
        <w:rPr>
          <w:szCs w:val="28"/>
        </w:rPr>
        <w:t xml:space="preserve">-зависимы), так: </w:t>
      </w:r>
      <w:proofErr w:type="spellStart"/>
      <w:r w:rsidRPr="00470CAD">
        <w:rPr>
          <w:szCs w:val="28"/>
        </w:rPr>
        <w:t>Name</w:t>
      </w:r>
      <w:proofErr w:type="spellEnd"/>
      <w:r w:rsidRPr="00470CAD">
        <w:rPr>
          <w:szCs w:val="28"/>
        </w:rPr>
        <w:t xml:space="preserve">, </w:t>
      </w:r>
      <w:proofErr w:type="spellStart"/>
      <w:r w:rsidRPr="00470CAD">
        <w:rPr>
          <w:szCs w:val="28"/>
        </w:rPr>
        <w:t>name</w:t>
      </w:r>
      <w:proofErr w:type="spellEnd"/>
      <w:r w:rsidRPr="00470CAD">
        <w:rPr>
          <w:szCs w:val="28"/>
        </w:rPr>
        <w:t xml:space="preserve"> и NAME — это разные идентификаторы. Правила использования идентификаторов:</w:t>
      </w:r>
    </w:p>
    <w:p w14:paraId="5818296F" w14:textId="77777777" w:rsidR="001E3CB8" w:rsidRPr="000967FA" w:rsidRDefault="001E3CB8" w:rsidP="00CF2F15">
      <w:pPr>
        <w:pStyle w:val="af"/>
        <w:numPr>
          <w:ilvl w:val="0"/>
          <w:numId w:val="18"/>
        </w:numPr>
        <w:spacing w:before="0" w:after="160"/>
        <w:rPr>
          <w:szCs w:val="28"/>
        </w:rPr>
      </w:pPr>
      <w:r>
        <w:rPr>
          <w:szCs w:val="28"/>
        </w:rPr>
        <w:t>М</w:t>
      </w:r>
      <w:r w:rsidRPr="000967FA">
        <w:rPr>
          <w:szCs w:val="28"/>
        </w:rPr>
        <w:t>ожно использовать латинские символы: A..Z, </w:t>
      </w:r>
      <w:proofErr w:type="spellStart"/>
      <w:proofErr w:type="gramStart"/>
      <w:r w:rsidRPr="000967FA">
        <w:rPr>
          <w:szCs w:val="28"/>
        </w:rPr>
        <w:t>a..z</w:t>
      </w:r>
      <w:proofErr w:type="spellEnd"/>
      <w:proofErr w:type="gramEnd"/>
      <w:r w:rsidRPr="000967FA">
        <w:rPr>
          <w:szCs w:val="28"/>
        </w:rPr>
        <w:t>;</w:t>
      </w:r>
    </w:p>
    <w:p w14:paraId="31FA7878" w14:textId="77777777" w:rsidR="001E3CB8" w:rsidRPr="000967FA" w:rsidRDefault="001E3CB8" w:rsidP="00CF2F15">
      <w:pPr>
        <w:pStyle w:val="af"/>
        <w:numPr>
          <w:ilvl w:val="0"/>
          <w:numId w:val="18"/>
        </w:numPr>
        <w:spacing w:before="0" w:after="160"/>
        <w:rPr>
          <w:szCs w:val="28"/>
        </w:rPr>
      </w:pPr>
      <w:r>
        <w:rPr>
          <w:szCs w:val="28"/>
        </w:rPr>
        <w:t>М</w:t>
      </w:r>
      <w:r w:rsidRPr="000967FA">
        <w:rPr>
          <w:szCs w:val="28"/>
        </w:rPr>
        <w:t>ожно использовать арабские цифры: </w:t>
      </w:r>
      <w:proofErr w:type="gramStart"/>
      <w:r w:rsidRPr="000967FA">
        <w:rPr>
          <w:szCs w:val="28"/>
        </w:rPr>
        <w:t>0..</w:t>
      </w:r>
      <w:proofErr w:type="gramEnd"/>
      <w:r w:rsidRPr="000967FA">
        <w:rPr>
          <w:szCs w:val="28"/>
        </w:rPr>
        <w:t>9 и символ нижнего подчеркивания, но не в начале;</w:t>
      </w:r>
    </w:p>
    <w:p w14:paraId="70EC51B5" w14:textId="77777777" w:rsidR="001E3CB8" w:rsidRDefault="001E3CB8" w:rsidP="00CF2F15">
      <w:pPr>
        <w:pStyle w:val="af"/>
        <w:numPr>
          <w:ilvl w:val="0"/>
          <w:numId w:val="18"/>
        </w:numPr>
        <w:spacing w:before="0" w:after="160"/>
        <w:rPr>
          <w:szCs w:val="28"/>
        </w:rPr>
      </w:pPr>
      <w:r w:rsidRPr="000967FA">
        <w:rPr>
          <w:szCs w:val="28"/>
        </w:rPr>
        <w:t>Пробелы в имени не допускаются;</w:t>
      </w:r>
    </w:p>
    <w:p w14:paraId="35077CD9" w14:textId="41F43424" w:rsidR="001E3CB8" w:rsidRDefault="001E3CB8" w:rsidP="00CF2F15">
      <w:pPr>
        <w:pStyle w:val="af"/>
        <w:numPr>
          <w:ilvl w:val="0"/>
          <w:numId w:val="18"/>
        </w:numPr>
        <w:spacing w:before="0" w:after="160"/>
        <w:rPr>
          <w:szCs w:val="28"/>
        </w:rPr>
      </w:pPr>
      <w:r w:rsidRPr="000967FA">
        <w:rPr>
          <w:szCs w:val="28"/>
        </w:rPr>
        <w:t>Не допускается использования ключевых слов.</w:t>
      </w:r>
    </w:p>
    <w:p w14:paraId="50812DA2" w14:textId="3FE7FFB6" w:rsidR="001E3CB8" w:rsidRPr="001E3CB8" w:rsidRDefault="001E3CB8" w:rsidP="001E3CB8">
      <w:pPr>
        <w:spacing w:before="0" w:after="160"/>
        <w:rPr>
          <w:szCs w:val="28"/>
        </w:rPr>
      </w:pPr>
    </w:p>
    <w:p w14:paraId="1D827707" w14:textId="68F51E23" w:rsidR="001E3CB8" w:rsidRDefault="001E3CB8" w:rsidP="001E3CB8">
      <w:pPr>
        <w:pStyle w:val="a1"/>
      </w:pPr>
      <w:r>
        <w:t>Особенности выходного языка:</w:t>
      </w:r>
    </w:p>
    <w:p w14:paraId="7CC93497" w14:textId="77777777" w:rsidR="001E3CB8" w:rsidRDefault="001E3CB8" w:rsidP="001E3CB8">
      <w:pPr>
        <w:ind w:firstLine="708"/>
        <w:rPr>
          <w:szCs w:val="28"/>
        </w:rPr>
      </w:pPr>
      <w:r>
        <w:rPr>
          <w:szCs w:val="28"/>
        </w:rPr>
        <w:t xml:space="preserve">Выходным языком выбран ассемблер для процессоров семейства </w:t>
      </w:r>
      <w:r>
        <w:rPr>
          <w:szCs w:val="28"/>
          <w:lang w:val="en-US"/>
        </w:rPr>
        <w:t>x</w:t>
      </w:r>
      <w:r w:rsidRPr="0026479F">
        <w:rPr>
          <w:szCs w:val="28"/>
        </w:rPr>
        <w:t xml:space="preserve">86 </w:t>
      </w:r>
      <w:r>
        <w:rPr>
          <w:szCs w:val="28"/>
        </w:rPr>
        <w:t>–</w:t>
      </w:r>
      <w:r w:rsidRPr="0026479F">
        <w:rPr>
          <w:szCs w:val="28"/>
        </w:rPr>
        <w:t xml:space="preserve"> </w:t>
      </w:r>
      <w:r>
        <w:rPr>
          <w:szCs w:val="28"/>
          <w:lang w:val="en-US"/>
        </w:rPr>
        <w:t>MASM</w:t>
      </w:r>
      <w:r w:rsidRPr="0026479F">
        <w:rPr>
          <w:szCs w:val="28"/>
        </w:rPr>
        <w:t>. Первоначально был произведён компанией</w:t>
      </w:r>
      <w:r w:rsidRPr="00C16EDE">
        <w:rPr>
          <w:szCs w:val="28"/>
        </w:rPr>
        <w:t xml:space="preserve"> </w:t>
      </w:r>
      <w:proofErr w:type="spellStart"/>
      <w:r w:rsidRPr="0026479F">
        <w:rPr>
          <w:szCs w:val="28"/>
        </w:rPr>
        <w:t>Microsoft</w:t>
      </w:r>
      <w:proofErr w:type="spellEnd"/>
      <w:r w:rsidRPr="00C16EDE">
        <w:rPr>
          <w:szCs w:val="28"/>
        </w:rPr>
        <w:t xml:space="preserve"> </w:t>
      </w:r>
      <w:r w:rsidRPr="0026479F">
        <w:rPr>
          <w:szCs w:val="28"/>
        </w:rPr>
        <w:t>для написания программ в операционной системе</w:t>
      </w:r>
      <w:r w:rsidRPr="00C16EDE">
        <w:rPr>
          <w:szCs w:val="28"/>
        </w:rPr>
        <w:t xml:space="preserve"> </w:t>
      </w:r>
      <w:r w:rsidRPr="0026479F">
        <w:rPr>
          <w:szCs w:val="28"/>
        </w:rPr>
        <w:t>MS-DOS</w:t>
      </w:r>
      <w:r w:rsidRPr="00C16EDE">
        <w:rPr>
          <w:szCs w:val="28"/>
        </w:rPr>
        <w:t xml:space="preserve"> </w:t>
      </w:r>
      <w:r w:rsidRPr="0026479F">
        <w:rPr>
          <w:szCs w:val="28"/>
        </w:rPr>
        <w:t xml:space="preserve">и был в течение некоторого времени самым популярным ассемблером, доступным для неё. MASM поддерживал широкое разнообразие макросредств и структурированность программных идиом, включая конструкции высокого уровня для повторов, </w:t>
      </w:r>
      <w:r w:rsidRPr="0026479F">
        <w:rPr>
          <w:szCs w:val="28"/>
        </w:rPr>
        <w:lastRenderedPageBreak/>
        <w:t>вызовов процедур и чередований (поэтому MASM</w:t>
      </w:r>
      <w:r w:rsidRPr="00C16EDE">
        <w:rPr>
          <w:szCs w:val="28"/>
        </w:rPr>
        <w:t xml:space="preserve"> </w:t>
      </w:r>
      <w:r w:rsidRPr="0026479F">
        <w:rPr>
          <w:szCs w:val="28"/>
        </w:rPr>
        <w:t>— ассемблер высокого уровня). Позднее была добавлена возможность написания программ для</w:t>
      </w:r>
      <w:r w:rsidRPr="00C16EDE">
        <w:rPr>
          <w:szCs w:val="28"/>
        </w:rPr>
        <w:t xml:space="preserve"> </w:t>
      </w:r>
      <w:proofErr w:type="spellStart"/>
      <w:r w:rsidRPr="0026479F">
        <w:rPr>
          <w:szCs w:val="28"/>
        </w:rPr>
        <w:t>Windows</w:t>
      </w:r>
      <w:proofErr w:type="spellEnd"/>
      <w:r w:rsidRPr="0026479F">
        <w:rPr>
          <w:szCs w:val="28"/>
        </w:rPr>
        <w:t>. MASM</w:t>
      </w:r>
      <w:r w:rsidRPr="00C16EDE">
        <w:rPr>
          <w:szCs w:val="28"/>
        </w:rPr>
        <w:t xml:space="preserve"> </w:t>
      </w:r>
      <w:r w:rsidRPr="0026479F">
        <w:rPr>
          <w:szCs w:val="28"/>
        </w:rPr>
        <w:t xml:space="preserve">— один из немногих инструментов разработки </w:t>
      </w:r>
      <w:proofErr w:type="spellStart"/>
      <w:r w:rsidRPr="0026479F">
        <w:rPr>
          <w:szCs w:val="28"/>
        </w:rPr>
        <w:t>Microsoft</w:t>
      </w:r>
      <w:proofErr w:type="spellEnd"/>
      <w:r w:rsidRPr="0026479F">
        <w:rPr>
          <w:szCs w:val="28"/>
        </w:rPr>
        <w:t>, для которых не было отдельных 16- и 32-битных версий.</w:t>
      </w:r>
    </w:p>
    <w:p w14:paraId="4DF39026" w14:textId="77777777" w:rsidR="001E3CB8" w:rsidRPr="00C16EDE" w:rsidRDefault="001E3CB8" w:rsidP="001E3CB8">
      <w:pPr>
        <w:ind w:firstLine="708"/>
        <w:rPr>
          <w:szCs w:val="28"/>
        </w:rPr>
      </w:pPr>
      <w:r w:rsidRPr="00C16EDE">
        <w:rPr>
          <w:szCs w:val="28"/>
        </w:rPr>
        <w:t xml:space="preserve">Есть много развивающихся проектов для разработки программного обеспечения, которые поддерживают MASM, включая IDE (например </w:t>
      </w:r>
      <w:proofErr w:type="spellStart"/>
      <w:r w:rsidRPr="00C16EDE">
        <w:rPr>
          <w:szCs w:val="28"/>
        </w:rPr>
        <w:t>RadASM</w:t>
      </w:r>
      <w:proofErr w:type="spellEnd"/>
      <w:r w:rsidRPr="00C16EDE">
        <w:rPr>
          <w:szCs w:val="28"/>
        </w:rPr>
        <w:t xml:space="preserve">), отладчики (вроде </w:t>
      </w:r>
      <w:proofErr w:type="spellStart"/>
      <w:r w:rsidRPr="00C16EDE">
        <w:rPr>
          <w:szCs w:val="28"/>
        </w:rPr>
        <w:t>OllyDbg</w:t>
      </w:r>
      <w:proofErr w:type="spellEnd"/>
      <w:r w:rsidRPr="00C16EDE">
        <w:rPr>
          <w:szCs w:val="28"/>
        </w:rPr>
        <w:t xml:space="preserve">), и дизассемблеры (включая </w:t>
      </w:r>
      <w:proofErr w:type="spellStart"/>
      <w:r w:rsidRPr="00C16EDE">
        <w:rPr>
          <w:szCs w:val="28"/>
        </w:rPr>
        <w:t>IDAPro</w:t>
      </w:r>
      <w:proofErr w:type="spellEnd"/>
      <w:r w:rsidRPr="00C16EDE">
        <w:rPr>
          <w:szCs w:val="28"/>
        </w:rPr>
        <w:t>, интерактивный дизассемблер).</w:t>
      </w:r>
    </w:p>
    <w:p w14:paraId="13EDCF0F" w14:textId="77777777" w:rsidR="001E3CB8" w:rsidRPr="00C16EDE" w:rsidRDefault="001E3CB8" w:rsidP="001E3CB8">
      <w:pPr>
        <w:ind w:firstLine="708"/>
        <w:rPr>
          <w:szCs w:val="28"/>
        </w:rPr>
      </w:pPr>
      <w:r w:rsidRPr="00C16EDE">
        <w:rPr>
          <w:szCs w:val="28"/>
        </w:rPr>
        <w:t>Разработка ПО, является неотъемлемой частью программиста. Но в отличие от высокоуровневых языков программирования, Ассемблер учит глубоко понимать работу компьютера, оптимизировать работку с аппаратными ресурсами, а также программировать любую технику, тем самым развиваясь, например в таком направлении, как машинное обучение. Именно поэтому MASM можно использовать в качестве выходного языка.</w:t>
      </w:r>
    </w:p>
    <w:p w14:paraId="12673C56" w14:textId="77777777" w:rsidR="001E3CB8" w:rsidRDefault="001E3CB8" w:rsidP="001E3CB8">
      <w:pPr>
        <w:pStyle w:val="af"/>
        <w:spacing w:before="0" w:after="160"/>
        <w:rPr>
          <w:szCs w:val="28"/>
        </w:rPr>
      </w:pPr>
    </w:p>
    <w:p w14:paraId="27328A96" w14:textId="77777777" w:rsidR="00F54DAE" w:rsidRPr="008B1B6A" w:rsidRDefault="00F54DAE" w:rsidP="00A2454B">
      <w:pPr>
        <w:pStyle w:val="12"/>
        <w:tabs>
          <w:tab w:val="clear" w:pos="284"/>
          <w:tab w:val="left" w:pos="993"/>
        </w:tabs>
        <w:spacing w:after="0"/>
        <w:ind w:left="709" w:firstLine="0"/>
      </w:pPr>
      <w:r w:rsidRPr="008B1B6A">
        <w:lastRenderedPageBreak/>
        <w:t>Лексический анализ</w:t>
      </w:r>
      <w:bookmarkEnd w:id="4"/>
      <w:bookmarkEnd w:id="5"/>
      <w:bookmarkEnd w:id="6"/>
      <w:bookmarkEnd w:id="7"/>
    </w:p>
    <w:p w14:paraId="58FB5908" w14:textId="524AF974" w:rsidR="00F54DAE" w:rsidRPr="008B1B6A" w:rsidRDefault="006B110D" w:rsidP="007B593C">
      <w:pPr>
        <w:pStyle w:val="2"/>
        <w:spacing w:before="40" w:after="0"/>
        <w:ind w:left="709" w:firstLine="0"/>
      </w:pPr>
      <w:bookmarkStart w:id="8" w:name="описание"/>
      <w:bookmarkStart w:id="9" w:name="_Toc42703498"/>
      <w:r w:rsidRPr="008B1B6A">
        <w:rPr>
          <w:lang w:val="en-US"/>
        </w:rPr>
        <w:t xml:space="preserve"> </w:t>
      </w:r>
      <w:bookmarkStart w:id="10" w:name="_Toc42887906"/>
      <w:bookmarkStart w:id="11" w:name="_Toc42888357"/>
      <w:r w:rsidR="00F54DAE" w:rsidRPr="008B1B6A">
        <w:t>Описание</w:t>
      </w:r>
      <w:bookmarkEnd w:id="8"/>
      <w:bookmarkEnd w:id="9"/>
      <w:bookmarkEnd w:id="10"/>
      <w:bookmarkEnd w:id="11"/>
    </w:p>
    <w:p w14:paraId="61986C89" w14:textId="77777777" w:rsidR="001E3CB8" w:rsidRPr="000967FA" w:rsidRDefault="001E3CB8" w:rsidP="001E3CB8">
      <w:pPr>
        <w:ind w:firstLine="708"/>
        <w:rPr>
          <w:szCs w:val="28"/>
        </w:rPr>
      </w:pPr>
      <w:bookmarkStart w:id="12" w:name="результат-работы"/>
      <w:bookmarkStart w:id="13" w:name="_Toc42703499"/>
      <w:r w:rsidRPr="000967FA">
        <w:rPr>
          <w:szCs w:val="28"/>
        </w:rPr>
        <w:t xml:space="preserve">Задача лексического анализа заключается в разборе входной программы. Лексический анализатор разбивает входную программу на </w:t>
      </w:r>
      <w:r>
        <w:rPr>
          <w:szCs w:val="28"/>
        </w:rPr>
        <w:t xml:space="preserve">токены, у которого есть тип и название, которым служит само ключевое слово. </w:t>
      </w:r>
      <w:r w:rsidRPr="006175D4">
        <w:rPr>
          <w:color w:val="24292E"/>
          <w:szCs w:val="28"/>
          <w:shd w:val="clear" w:color="auto" w:fill="FFFFFF"/>
        </w:rPr>
        <w:t>Тип токена фактически описывает, что означает токен, так</w:t>
      </w:r>
      <w:r>
        <w:rPr>
          <w:color w:val="24292E"/>
          <w:szCs w:val="28"/>
          <w:shd w:val="clear" w:color="auto" w:fill="FFFFFF"/>
        </w:rPr>
        <w:t>, например</w:t>
      </w:r>
      <w:r w:rsidRPr="006175D4">
        <w:rPr>
          <w:color w:val="24292E"/>
          <w:szCs w:val="28"/>
          <w:shd w:val="clear" w:color="auto" w:fill="FFFFFF"/>
        </w:rPr>
        <w:t>, токен</w:t>
      </w:r>
      <w:r>
        <w:rPr>
          <w:color w:val="24292E"/>
          <w:szCs w:val="28"/>
          <w:shd w:val="clear" w:color="auto" w:fill="FFFFFF"/>
        </w:rPr>
        <w:t xml:space="preserve"> </w:t>
      </w:r>
      <w:r w:rsidRPr="006175D4">
        <w:rPr>
          <w:rStyle w:val="HTML2"/>
          <w:rFonts w:ascii="Times New Roman" w:eastAsiaTheme="minorHAnsi" w:hAnsi="Times New Roman"/>
          <w:color w:val="24292E"/>
          <w:sz w:val="28"/>
          <w:szCs w:val="28"/>
        </w:rPr>
        <w:t>"</w:t>
      </w:r>
      <w:r w:rsidRPr="006175D4">
        <w:rPr>
          <w:color w:val="24292E"/>
          <w:szCs w:val="28"/>
          <w:shd w:val="clear" w:color="auto" w:fill="FFFFFF"/>
        </w:rPr>
        <w:t>&gt;</w:t>
      </w:r>
      <w:r w:rsidRPr="006175D4">
        <w:rPr>
          <w:rStyle w:val="HTML2"/>
          <w:rFonts w:ascii="Times New Roman" w:eastAsiaTheme="minorHAnsi" w:hAnsi="Times New Roman"/>
          <w:color w:val="24292E"/>
          <w:sz w:val="28"/>
          <w:szCs w:val="28"/>
        </w:rPr>
        <w:t>"</w:t>
      </w:r>
      <w:r>
        <w:rPr>
          <w:rStyle w:val="HTML2"/>
          <w:rFonts w:ascii="Times New Roman" w:eastAsiaTheme="minorHAnsi" w:hAnsi="Times New Roman"/>
          <w:color w:val="24292E"/>
          <w:sz w:val="28"/>
          <w:szCs w:val="28"/>
        </w:rPr>
        <w:t xml:space="preserve"> </w:t>
      </w:r>
      <w:r w:rsidRPr="006175D4">
        <w:rPr>
          <w:color w:val="24292E"/>
          <w:szCs w:val="28"/>
          <w:shd w:val="clear" w:color="auto" w:fill="FFFFFF"/>
        </w:rPr>
        <w:t xml:space="preserve">описывает </w:t>
      </w:r>
      <w:r>
        <w:rPr>
          <w:color w:val="24292E"/>
          <w:szCs w:val="28"/>
          <w:shd w:val="clear" w:color="auto" w:fill="FFFFFF"/>
        </w:rPr>
        <w:t>оператор сравнения</w:t>
      </w:r>
      <w:r w:rsidRPr="006175D4">
        <w:rPr>
          <w:color w:val="24292E"/>
          <w:szCs w:val="28"/>
          <w:shd w:val="clear" w:color="auto" w:fill="FFFFFF"/>
        </w:rPr>
        <w:t xml:space="preserve">. Тип токена понадобится при синтаксическом анализе, чтобы не </w:t>
      </w:r>
      <w:r>
        <w:rPr>
          <w:color w:val="24292E"/>
          <w:szCs w:val="28"/>
          <w:shd w:val="clear" w:color="auto" w:fill="FFFFFF"/>
        </w:rPr>
        <w:t>проверять</w:t>
      </w:r>
      <w:r w:rsidRPr="006175D4">
        <w:rPr>
          <w:color w:val="24292E"/>
          <w:szCs w:val="28"/>
          <w:shd w:val="clear" w:color="auto" w:fill="FFFFFF"/>
        </w:rPr>
        <w:t xml:space="preserve"> его каждый раз, например, проверяя является ли строка </w:t>
      </w:r>
      <w:r w:rsidRPr="006175D4">
        <w:rPr>
          <w:rStyle w:val="HTML2"/>
          <w:rFonts w:ascii="Times New Roman" w:eastAsiaTheme="minorHAnsi" w:hAnsi="Times New Roman"/>
          <w:color w:val="24292E"/>
          <w:sz w:val="28"/>
          <w:szCs w:val="28"/>
        </w:rPr>
        <w:t>"</w:t>
      </w:r>
      <w:r>
        <w:rPr>
          <w:rStyle w:val="HTML2"/>
          <w:rFonts w:ascii="Times New Roman" w:eastAsiaTheme="minorHAnsi" w:hAnsi="Times New Roman"/>
          <w:color w:val="24292E"/>
          <w:sz w:val="28"/>
          <w:szCs w:val="28"/>
        </w:rPr>
        <w:t>123</w:t>
      </w:r>
      <w:r w:rsidRPr="006175D4">
        <w:rPr>
          <w:rStyle w:val="HTML2"/>
          <w:rFonts w:ascii="Times New Roman" w:eastAsiaTheme="minorHAnsi" w:hAnsi="Times New Roman"/>
          <w:color w:val="24292E"/>
          <w:sz w:val="28"/>
          <w:szCs w:val="28"/>
        </w:rPr>
        <w:t>"</w:t>
      </w:r>
      <w:r w:rsidRPr="006175D4">
        <w:rPr>
          <w:color w:val="24292E"/>
          <w:szCs w:val="28"/>
          <w:shd w:val="clear" w:color="auto" w:fill="FFFFFF"/>
        </w:rPr>
        <w:t> числом.</w:t>
      </w:r>
    </w:p>
    <w:p w14:paraId="2F889C90" w14:textId="77777777" w:rsidR="001E3CB8" w:rsidRPr="006175D4" w:rsidRDefault="001E3CB8" w:rsidP="001E3CB8">
      <w:pPr>
        <w:ind w:firstLine="708"/>
        <w:rPr>
          <w:szCs w:val="28"/>
        </w:rPr>
      </w:pPr>
      <w:r w:rsidRPr="000967FA">
        <w:rPr>
          <w:szCs w:val="28"/>
        </w:rPr>
        <w:t xml:space="preserve">На вход лексического анализатора подается файл, далее функция </w:t>
      </w:r>
      <w:proofErr w:type="spellStart"/>
      <w:r w:rsidRPr="006175D4">
        <w:rPr>
          <w:color w:val="000000"/>
          <w:szCs w:val="28"/>
        </w:rPr>
        <w:t>GetAllTextInFile</w:t>
      </w:r>
      <w:proofErr w:type="spellEnd"/>
      <w:r w:rsidRPr="006175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967FA">
        <w:rPr>
          <w:szCs w:val="28"/>
        </w:rPr>
        <w:t xml:space="preserve">получает </w:t>
      </w:r>
      <w:r>
        <w:rPr>
          <w:szCs w:val="28"/>
        </w:rPr>
        <w:t xml:space="preserve">текст </w:t>
      </w:r>
      <w:r w:rsidRPr="000967FA">
        <w:rPr>
          <w:szCs w:val="28"/>
        </w:rPr>
        <w:t>из файла</w:t>
      </w:r>
      <w:r>
        <w:rPr>
          <w:szCs w:val="28"/>
        </w:rPr>
        <w:t xml:space="preserve">. Далее, программа передает в конструктор объекта класса </w:t>
      </w:r>
      <w:proofErr w:type="spellStart"/>
      <w:r>
        <w:rPr>
          <w:szCs w:val="28"/>
          <w:lang w:val="en-US"/>
        </w:rPr>
        <w:t>TokenBraking</w:t>
      </w:r>
      <w:proofErr w:type="spellEnd"/>
      <w:r w:rsidRPr="006175D4">
        <w:rPr>
          <w:szCs w:val="28"/>
        </w:rPr>
        <w:t xml:space="preserve"> </w:t>
      </w:r>
      <w:r>
        <w:rPr>
          <w:szCs w:val="28"/>
        </w:rPr>
        <w:t xml:space="preserve">текст из файла. После чего, </w:t>
      </w:r>
      <w:proofErr w:type="spellStart"/>
      <w:r>
        <w:rPr>
          <w:szCs w:val="28"/>
          <w:lang w:val="en-US"/>
        </w:rPr>
        <w:t>TokenBraking</w:t>
      </w:r>
      <w:proofErr w:type="spellEnd"/>
      <w:r>
        <w:rPr>
          <w:szCs w:val="28"/>
        </w:rPr>
        <w:t xml:space="preserve"> вызывает метод </w:t>
      </w:r>
      <w:proofErr w:type="spellStart"/>
      <w:r w:rsidRPr="00920556">
        <w:rPr>
          <w:color w:val="000000"/>
          <w:szCs w:val="28"/>
        </w:rPr>
        <w:t>SplitIntoTokens</w:t>
      </w:r>
      <w:proofErr w:type="spellEnd"/>
      <w:r>
        <w:rPr>
          <w:szCs w:val="28"/>
        </w:rPr>
        <w:t xml:space="preserve">, который последовательно анализирует текст и создает токены. То есть создает новые объекты класса </w:t>
      </w:r>
      <w:r>
        <w:rPr>
          <w:szCs w:val="28"/>
          <w:lang w:val="en-US"/>
        </w:rPr>
        <w:t>Token</w:t>
      </w:r>
      <w:r>
        <w:rPr>
          <w:szCs w:val="28"/>
        </w:rPr>
        <w:t xml:space="preserve"> и помещает в поле списка </w:t>
      </w:r>
      <w:r w:rsidRPr="00920556">
        <w:rPr>
          <w:color w:val="000000"/>
          <w:szCs w:val="28"/>
        </w:rPr>
        <w:t>_</w:t>
      </w:r>
      <w:proofErr w:type="spellStart"/>
      <w:r w:rsidRPr="00920556">
        <w:rPr>
          <w:color w:val="000000"/>
          <w:szCs w:val="28"/>
        </w:rPr>
        <w:t>tokens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556">
        <w:rPr>
          <w:color w:val="000000"/>
          <w:szCs w:val="28"/>
        </w:rPr>
        <w:t>класса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szCs w:val="28"/>
          <w:lang w:val="en-US"/>
        </w:rPr>
        <w:t>TokenBraking</w:t>
      </w:r>
      <w:proofErr w:type="spellEnd"/>
      <w:r w:rsidRPr="006175D4">
        <w:rPr>
          <w:szCs w:val="28"/>
        </w:rPr>
        <w:t>.</w:t>
      </w:r>
    </w:p>
    <w:p w14:paraId="26EAFD28" w14:textId="77777777" w:rsidR="001E3CB8" w:rsidRPr="000967FA" w:rsidRDefault="001E3CB8" w:rsidP="001E3CB8">
      <w:pPr>
        <w:ind w:firstLine="708"/>
        <w:rPr>
          <w:szCs w:val="28"/>
        </w:rPr>
      </w:pPr>
      <w:r w:rsidRPr="000967FA">
        <w:rPr>
          <w:szCs w:val="28"/>
        </w:rPr>
        <w:t>Лексический и синтаксический анализатор взаимодействуют последовательно, т.е. сначала работает лексический анализатор, если на этапе лексического анализа не обнаружено ошибок, то начинает работу синтаксический анализатор.</w:t>
      </w:r>
    </w:p>
    <w:p w14:paraId="1FFEADE4" w14:textId="77777777" w:rsidR="001E3CB8" w:rsidRPr="00920556" w:rsidRDefault="001E3CB8" w:rsidP="001E3CB8">
      <w:pPr>
        <w:rPr>
          <w:szCs w:val="28"/>
        </w:rPr>
      </w:pPr>
      <w:bookmarkStart w:id="14" w:name="_Toc135669329"/>
      <w:bookmarkStart w:id="15" w:name="_Toc136071121"/>
      <w:r>
        <w:rPr>
          <w:szCs w:val="28"/>
        </w:rPr>
        <w:t>Методы</w:t>
      </w:r>
      <w:r w:rsidRPr="00920556">
        <w:rPr>
          <w:szCs w:val="28"/>
        </w:rPr>
        <w:t xml:space="preserve"> лексического анализатора</w:t>
      </w:r>
      <w:bookmarkEnd w:id="14"/>
      <w:bookmarkEnd w:id="15"/>
      <w:r>
        <w:rPr>
          <w:szCs w:val="28"/>
        </w:rPr>
        <w:t xml:space="preserve"> класса </w:t>
      </w:r>
      <w:proofErr w:type="spellStart"/>
      <w:r>
        <w:rPr>
          <w:szCs w:val="28"/>
          <w:lang w:val="en-US"/>
        </w:rPr>
        <w:t>TokenBraking</w:t>
      </w:r>
      <w:proofErr w:type="spellEnd"/>
      <w:r w:rsidRPr="00920556">
        <w:rPr>
          <w:szCs w:val="28"/>
        </w:rPr>
        <w:t>:</w:t>
      </w:r>
    </w:p>
    <w:p w14:paraId="0861CCD0" w14:textId="77777777" w:rsidR="001E3CB8" w:rsidRPr="000967FA" w:rsidRDefault="001E3CB8" w:rsidP="00CF2F15">
      <w:pPr>
        <w:numPr>
          <w:ilvl w:val="0"/>
          <w:numId w:val="19"/>
        </w:numPr>
        <w:spacing w:before="0"/>
        <w:jc w:val="left"/>
        <w:rPr>
          <w:szCs w:val="28"/>
        </w:rPr>
      </w:pPr>
      <w:r>
        <w:rPr>
          <w:szCs w:val="28"/>
          <w:lang w:val="en-US"/>
        </w:rPr>
        <w:t>void</w:t>
      </w:r>
      <w:r w:rsidRPr="000967FA">
        <w:rPr>
          <w:szCs w:val="28"/>
        </w:rPr>
        <w:t xml:space="preserve"> </w:t>
      </w:r>
      <w:proofErr w:type="spellStart"/>
      <w:proofErr w:type="gramStart"/>
      <w:r w:rsidRPr="00920556">
        <w:rPr>
          <w:color w:val="000000"/>
          <w:szCs w:val="28"/>
        </w:rPr>
        <w:t>SplitIntoTokens</w:t>
      </w:r>
      <w:proofErr w:type="spellEnd"/>
      <w:r w:rsidRPr="000967FA">
        <w:rPr>
          <w:szCs w:val="28"/>
        </w:rPr>
        <w:t>(</w:t>
      </w:r>
      <w:proofErr w:type="gramEnd"/>
      <w:r w:rsidRPr="000967FA">
        <w:rPr>
          <w:szCs w:val="28"/>
        </w:rPr>
        <w:t xml:space="preserve">) </w:t>
      </w:r>
      <w:r w:rsidRPr="000967FA">
        <w:rPr>
          <w:szCs w:val="28"/>
        </w:rPr>
        <w:sym w:font="Symbol" w:char="F02D"/>
      </w:r>
      <w:r w:rsidRPr="000967FA">
        <w:rPr>
          <w:szCs w:val="28"/>
        </w:rPr>
        <w:t xml:space="preserve"> </w:t>
      </w:r>
      <w:r>
        <w:rPr>
          <w:szCs w:val="28"/>
        </w:rPr>
        <w:t>Разбивает текст на токены.</w:t>
      </w:r>
    </w:p>
    <w:p w14:paraId="2AFAF7E5" w14:textId="77777777" w:rsidR="001E3CB8" w:rsidRPr="000967FA" w:rsidRDefault="001E3CB8" w:rsidP="00CF2F15">
      <w:pPr>
        <w:numPr>
          <w:ilvl w:val="0"/>
          <w:numId w:val="19"/>
        </w:numPr>
        <w:spacing w:before="0"/>
        <w:jc w:val="left"/>
        <w:rPr>
          <w:szCs w:val="28"/>
        </w:rPr>
      </w:pPr>
      <w:r>
        <w:rPr>
          <w:szCs w:val="28"/>
          <w:lang w:val="en-US"/>
        </w:rPr>
        <w:t>bool</w:t>
      </w:r>
      <w:r w:rsidRPr="000967FA">
        <w:rPr>
          <w:szCs w:val="28"/>
        </w:rPr>
        <w:t xml:space="preserve"> </w:t>
      </w:r>
      <w:proofErr w:type="spellStart"/>
      <w:proofErr w:type="gramStart"/>
      <w:r w:rsidRPr="00920556">
        <w:rPr>
          <w:color w:val="000000"/>
          <w:szCs w:val="28"/>
        </w:rPr>
        <w:t>IsCompositesToken</w:t>
      </w:r>
      <w:proofErr w:type="spellEnd"/>
      <w:r w:rsidRPr="000967FA">
        <w:rPr>
          <w:szCs w:val="28"/>
        </w:rPr>
        <w:t>(</w:t>
      </w:r>
      <w:proofErr w:type="gramEnd"/>
      <w:r>
        <w:rPr>
          <w:szCs w:val="28"/>
          <w:lang w:val="en-US"/>
        </w:rPr>
        <w:t>char</w:t>
      </w:r>
      <w:r w:rsidRPr="0092055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sym</w:t>
      </w:r>
      <w:proofErr w:type="spellEnd"/>
      <w:r w:rsidRPr="00920556">
        <w:rPr>
          <w:szCs w:val="28"/>
        </w:rPr>
        <w:t xml:space="preserve">1, </w:t>
      </w:r>
      <w:r>
        <w:rPr>
          <w:szCs w:val="28"/>
          <w:lang w:val="en-US"/>
        </w:rPr>
        <w:t>char</w:t>
      </w:r>
      <w:r w:rsidRPr="0092055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sym</w:t>
      </w:r>
      <w:proofErr w:type="spellEnd"/>
      <w:r w:rsidRPr="00920556">
        <w:rPr>
          <w:szCs w:val="28"/>
        </w:rPr>
        <w:t>2</w:t>
      </w:r>
      <w:r w:rsidRPr="000967FA">
        <w:rPr>
          <w:szCs w:val="28"/>
        </w:rPr>
        <w:t xml:space="preserve">) </w:t>
      </w:r>
      <w:r w:rsidRPr="000967FA">
        <w:rPr>
          <w:szCs w:val="28"/>
        </w:rPr>
        <w:sym w:font="Symbol" w:char="F02D"/>
      </w:r>
      <w:r w:rsidRPr="000967FA">
        <w:rPr>
          <w:szCs w:val="28"/>
        </w:rPr>
        <w:t xml:space="preserve"> </w:t>
      </w:r>
      <w:r>
        <w:rPr>
          <w:szCs w:val="28"/>
        </w:rPr>
        <w:t>Проверка на то, является ли токен составным.</w:t>
      </w:r>
      <w:r w:rsidRPr="00920556">
        <w:rPr>
          <w:szCs w:val="28"/>
        </w:rPr>
        <w:t xml:space="preserve"> </w:t>
      </w:r>
      <w:r>
        <w:rPr>
          <w:szCs w:val="28"/>
        </w:rPr>
        <w:t>Принимает 2 последовательных символа.</w:t>
      </w:r>
    </w:p>
    <w:p w14:paraId="7904C5BC" w14:textId="77777777" w:rsidR="001E3CB8" w:rsidRPr="000967FA" w:rsidRDefault="001E3CB8" w:rsidP="00CF2F15">
      <w:pPr>
        <w:numPr>
          <w:ilvl w:val="0"/>
          <w:numId w:val="19"/>
        </w:numPr>
        <w:spacing w:before="0"/>
        <w:jc w:val="left"/>
        <w:rPr>
          <w:szCs w:val="28"/>
        </w:rPr>
      </w:pPr>
      <w:r>
        <w:rPr>
          <w:szCs w:val="28"/>
          <w:lang w:val="en-US"/>
        </w:rPr>
        <w:t>bool</w:t>
      </w:r>
      <w:r w:rsidRPr="000967FA">
        <w:rPr>
          <w:szCs w:val="28"/>
        </w:rPr>
        <w:t xml:space="preserve"> </w:t>
      </w:r>
      <w:proofErr w:type="spellStart"/>
      <w:proofErr w:type="gramStart"/>
      <w:r w:rsidRPr="00920556">
        <w:rPr>
          <w:color w:val="000000"/>
          <w:szCs w:val="28"/>
        </w:rPr>
        <w:t>IsCompositesSeparator</w:t>
      </w:r>
      <w:proofErr w:type="spellEnd"/>
      <w:r>
        <w:rPr>
          <w:szCs w:val="28"/>
        </w:rPr>
        <w:t>(</w:t>
      </w:r>
      <w:proofErr w:type="gramEnd"/>
      <w:r>
        <w:rPr>
          <w:szCs w:val="28"/>
          <w:lang w:val="en-US"/>
        </w:rPr>
        <w:t>char</w:t>
      </w:r>
      <w:r w:rsidRPr="0092055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sym</w:t>
      </w:r>
      <w:proofErr w:type="spellEnd"/>
      <w:r w:rsidRPr="00920556">
        <w:rPr>
          <w:szCs w:val="28"/>
        </w:rPr>
        <w:t xml:space="preserve">1, </w:t>
      </w:r>
      <w:r>
        <w:rPr>
          <w:szCs w:val="28"/>
          <w:lang w:val="en-US"/>
        </w:rPr>
        <w:t>char</w:t>
      </w:r>
      <w:r w:rsidRPr="0092055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sym</w:t>
      </w:r>
      <w:proofErr w:type="spellEnd"/>
      <w:r w:rsidRPr="00920556">
        <w:rPr>
          <w:szCs w:val="28"/>
        </w:rPr>
        <w:t>2</w:t>
      </w:r>
      <w:r>
        <w:rPr>
          <w:szCs w:val="28"/>
        </w:rPr>
        <w:t>)</w:t>
      </w:r>
      <w:r w:rsidRPr="000967FA">
        <w:rPr>
          <w:szCs w:val="28"/>
        </w:rPr>
        <w:t xml:space="preserve"> </w:t>
      </w:r>
      <w:r w:rsidRPr="000967FA">
        <w:rPr>
          <w:szCs w:val="28"/>
        </w:rPr>
        <w:sym w:font="Symbol" w:char="F02D"/>
      </w:r>
      <w:r w:rsidRPr="000967FA">
        <w:rPr>
          <w:szCs w:val="28"/>
        </w:rPr>
        <w:t xml:space="preserve"> провер</w:t>
      </w:r>
      <w:r>
        <w:rPr>
          <w:szCs w:val="28"/>
        </w:rPr>
        <w:t>ка</w:t>
      </w:r>
      <w:r w:rsidRPr="000967FA">
        <w:rPr>
          <w:szCs w:val="28"/>
        </w:rPr>
        <w:t xml:space="preserve"> символа на </w:t>
      </w:r>
      <w:r>
        <w:rPr>
          <w:szCs w:val="28"/>
        </w:rPr>
        <w:t>то, находится ли рядом 2 разделителя</w:t>
      </w:r>
      <w:r w:rsidRPr="000967FA">
        <w:rPr>
          <w:szCs w:val="28"/>
        </w:rPr>
        <w:t>.</w:t>
      </w:r>
      <w:r w:rsidRPr="00920556">
        <w:rPr>
          <w:szCs w:val="28"/>
        </w:rPr>
        <w:t xml:space="preserve"> </w:t>
      </w:r>
      <w:r>
        <w:rPr>
          <w:szCs w:val="28"/>
        </w:rPr>
        <w:t>Принимает 2 последовательных символа.</w:t>
      </w:r>
    </w:p>
    <w:p w14:paraId="4722AA51" w14:textId="77777777" w:rsidR="001E3CB8" w:rsidRPr="00920556" w:rsidRDefault="001E3CB8" w:rsidP="00CF2F15">
      <w:pPr>
        <w:numPr>
          <w:ilvl w:val="0"/>
          <w:numId w:val="19"/>
        </w:numPr>
        <w:spacing w:before="0"/>
        <w:jc w:val="left"/>
        <w:rPr>
          <w:szCs w:val="28"/>
        </w:rPr>
      </w:pPr>
      <w:r>
        <w:rPr>
          <w:szCs w:val="28"/>
          <w:lang w:val="en-US"/>
        </w:rPr>
        <w:t>vector</w:t>
      </w:r>
      <w:r w:rsidRPr="00920556">
        <w:rPr>
          <w:szCs w:val="28"/>
        </w:rPr>
        <w:t>&lt;</w:t>
      </w:r>
      <w:r>
        <w:rPr>
          <w:szCs w:val="28"/>
          <w:lang w:val="en-US"/>
        </w:rPr>
        <w:t>Token</w:t>
      </w:r>
      <w:r w:rsidRPr="00920556">
        <w:rPr>
          <w:szCs w:val="28"/>
        </w:rPr>
        <w:t xml:space="preserve">*&gt;* </w:t>
      </w:r>
      <w:proofErr w:type="spellStart"/>
      <w:proofErr w:type="gramStart"/>
      <w:r w:rsidRPr="00920556">
        <w:rPr>
          <w:color w:val="000000"/>
          <w:szCs w:val="28"/>
          <w:lang w:val="en-US"/>
        </w:rPr>
        <w:t>GetTokens</w:t>
      </w:r>
      <w:proofErr w:type="spellEnd"/>
      <w:r w:rsidRPr="00920556">
        <w:rPr>
          <w:szCs w:val="28"/>
        </w:rPr>
        <w:t>(</w:t>
      </w:r>
      <w:proofErr w:type="gramEnd"/>
      <w:r w:rsidRPr="00920556">
        <w:rPr>
          <w:szCs w:val="28"/>
        </w:rPr>
        <w:t xml:space="preserve">) </w:t>
      </w:r>
      <w:r w:rsidRPr="000967FA">
        <w:rPr>
          <w:szCs w:val="28"/>
        </w:rPr>
        <w:sym w:font="Symbol" w:char="F02D"/>
      </w:r>
      <w:r w:rsidRPr="00920556">
        <w:rPr>
          <w:szCs w:val="28"/>
        </w:rPr>
        <w:t xml:space="preserve"> </w:t>
      </w:r>
      <w:r>
        <w:rPr>
          <w:szCs w:val="28"/>
        </w:rPr>
        <w:t>возвращение</w:t>
      </w:r>
      <w:r w:rsidRPr="00920556">
        <w:rPr>
          <w:szCs w:val="28"/>
        </w:rPr>
        <w:t xml:space="preserve"> </w:t>
      </w:r>
      <w:r>
        <w:rPr>
          <w:szCs w:val="28"/>
        </w:rPr>
        <w:t>списка токенов.</w:t>
      </w:r>
    </w:p>
    <w:p w14:paraId="17ECCA5B" w14:textId="77777777" w:rsidR="001E3CB8" w:rsidRPr="000967FA" w:rsidRDefault="001E3CB8" w:rsidP="00CF2F15">
      <w:pPr>
        <w:numPr>
          <w:ilvl w:val="0"/>
          <w:numId w:val="19"/>
        </w:numPr>
        <w:spacing w:before="0"/>
        <w:jc w:val="left"/>
        <w:rPr>
          <w:szCs w:val="28"/>
        </w:rPr>
      </w:pPr>
      <w:r>
        <w:rPr>
          <w:szCs w:val="28"/>
          <w:lang w:val="en-US"/>
        </w:rPr>
        <w:lastRenderedPageBreak/>
        <w:t>void</w:t>
      </w:r>
      <w:r w:rsidRPr="000967FA">
        <w:rPr>
          <w:szCs w:val="28"/>
        </w:rPr>
        <w:t xml:space="preserve"> </w:t>
      </w:r>
      <w:proofErr w:type="spellStart"/>
      <w:r w:rsidRPr="00920556">
        <w:rPr>
          <w:color w:val="000000"/>
          <w:szCs w:val="28"/>
        </w:rPr>
        <w:t>ShowTokens</w:t>
      </w:r>
      <w:proofErr w:type="spellEnd"/>
      <w:r w:rsidRPr="000967FA">
        <w:rPr>
          <w:szCs w:val="28"/>
        </w:rPr>
        <w:t xml:space="preserve"> () </w:t>
      </w:r>
      <w:r w:rsidRPr="000967FA">
        <w:rPr>
          <w:szCs w:val="28"/>
        </w:rPr>
        <w:sym w:font="Symbol" w:char="F02D"/>
      </w:r>
      <w:r w:rsidRPr="000967FA">
        <w:rPr>
          <w:szCs w:val="28"/>
        </w:rPr>
        <w:t xml:space="preserve"> </w:t>
      </w:r>
      <w:r>
        <w:rPr>
          <w:szCs w:val="28"/>
        </w:rPr>
        <w:t>вывод токенов на экран.</w:t>
      </w:r>
    </w:p>
    <w:p w14:paraId="721BD23B" w14:textId="77777777" w:rsidR="001E3CB8" w:rsidRPr="00920556" w:rsidRDefault="001E3CB8" w:rsidP="00CF2F15">
      <w:pPr>
        <w:numPr>
          <w:ilvl w:val="0"/>
          <w:numId w:val="19"/>
        </w:numPr>
        <w:spacing w:before="0"/>
        <w:jc w:val="left"/>
        <w:rPr>
          <w:szCs w:val="28"/>
        </w:rPr>
      </w:pPr>
      <w:r>
        <w:rPr>
          <w:szCs w:val="28"/>
          <w:lang w:val="en-US"/>
        </w:rPr>
        <w:t>bool</w:t>
      </w:r>
      <w:r w:rsidRPr="00920556">
        <w:rPr>
          <w:szCs w:val="28"/>
        </w:rPr>
        <w:t xml:space="preserve"> </w:t>
      </w:r>
      <w:proofErr w:type="spellStart"/>
      <w:r w:rsidRPr="00920556">
        <w:rPr>
          <w:color w:val="000000"/>
          <w:szCs w:val="28"/>
          <w:lang w:val="en-US"/>
        </w:rPr>
        <w:t>IsSymNumber</w:t>
      </w:r>
      <w:proofErr w:type="spellEnd"/>
      <w:r w:rsidRPr="00920556">
        <w:rPr>
          <w:szCs w:val="28"/>
        </w:rPr>
        <w:t xml:space="preserve"> (</w:t>
      </w:r>
      <w:r>
        <w:rPr>
          <w:szCs w:val="28"/>
          <w:lang w:val="en-US"/>
        </w:rPr>
        <w:t>char</w:t>
      </w:r>
      <w:r w:rsidRPr="0092055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sym</w:t>
      </w:r>
      <w:proofErr w:type="spellEnd"/>
      <w:r w:rsidRPr="00920556">
        <w:rPr>
          <w:szCs w:val="28"/>
        </w:rPr>
        <w:t xml:space="preserve">) </w:t>
      </w:r>
      <w:r w:rsidRPr="000967FA">
        <w:rPr>
          <w:szCs w:val="28"/>
        </w:rPr>
        <w:sym w:font="Symbol" w:char="F02D"/>
      </w:r>
      <w:r w:rsidRPr="00920556">
        <w:rPr>
          <w:szCs w:val="28"/>
        </w:rPr>
        <w:t xml:space="preserve"> </w:t>
      </w:r>
      <w:r>
        <w:rPr>
          <w:szCs w:val="28"/>
        </w:rPr>
        <w:t>проверка</w:t>
      </w:r>
      <w:r w:rsidRPr="00920556">
        <w:rPr>
          <w:szCs w:val="28"/>
        </w:rPr>
        <w:t xml:space="preserve"> </w:t>
      </w:r>
      <w:r>
        <w:rPr>
          <w:szCs w:val="28"/>
        </w:rPr>
        <w:t>на</w:t>
      </w:r>
      <w:r w:rsidRPr="00920556">
        <w:rPr>
          <w:szCs w:val="28"/>
        </w:rPr>
        <w:t xml:space="preserve"> </w:t>
      </w:r>
      <w:r>
        <w:rPr>
          <w:szCs w:val="28"/>
        </w:rPr>
        <w:t>то, является ли символ цифрой или нет.</w:t>
      </w:r>
    </w:p>
    <w:p w14:paraId="305D2515" w14:textId="48C87E42" w:rsidR="001E3CB8" w:rsidRDefault="001E3CB8" w:rsidP="00CF2F15">
      <w:pPr>
        <w:numPr>
          <w:ilvl w:val="0"/>
          <w:numId w:val="19"/>
        </w:numPr>
        <w:spacing w:before="0"/>
        <w:jc w:val="left"/>
        <w:rPr>
          <w:szCs w:val="28"/>
        </w:rPr>
      </w:pPr>
      <w:r>
        <w:rPr>
          <w:szCs w:val="28"/>
          <w:lang w:val="en-US"/>
        </w:rPr>
        <w:t>bool</w:t>
      </w:r>
      <w:r w:rsidRPr="00920556">
        <w:rPr>
          <w:szCs w:val="28"/>
        </w:rPr>
        <w:t xml:space="preserve"> </w:t>
      </w:r>
      <w:proofErr w:type="spellStart"/>
      <w:r w:rsidRPr="00920556">
        <w:rPr>
          <w:color w:val="000000"/>
          <w:szCs w:val="28"/>
          <w:lang w:val="en-US"/>
        </w:rPr>
        <w:t>IsSymLit</w:t>
      </w:r>
      <w:proofErr w:type="spellEnd"/>
      <w:r w:rsidRPr="00920556">
        <w:rPr>
          <w:szCs w:val="28"/>
        </w:rPr>
        <w:t xml:space="preserve"> (</w:t>
      </w:r>
      <w:r>
        <w:rPr>
          <w:szCs w:val="28"/>
          <w:lang w:val="en-US"/>
        </w:rPr>
        <w:t>char</w:t>
      </w:r>
      <w:r w:rsidRPr="00920556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sym</w:t>
      </w:r>
      <w:proofErr w:type="spellEnd"/>
      <w:r w:rsidRPr="00920556">
        <w:rPr>
          <w:szCs w:val="28"/>
        </w:rPr>
        <w:t xml:space="preserve">) </w:t>
      </w:r>
      <w:r w:rsidRPr="000967FA">
        <w:rPr>
          <w:szCs w:val="28"/>
        </w:rPr>
        <w:sym w:font="Symbol" w:char="F02D"/>
      </w:r>
      <w:r w:rsidRPr="000967FA">
        <w:rPr>
          <w:szCs w:val="28"/>
        </w:rPr>
        <w:t>проверка</w:t>
      </w:r>
      <w:r w:rsidRPr="00920556">
        <w:rPr>
          <w:szCs w:val="28"/>
        </w:rPr>
        <w:t xml:space="preserve"> </w:t>
      </w:r>
      <w:r>
        <w:rPr>
          <w:szCs w:val="28"/>
        </w:rPr>
        <w:t>на</w:t>
      </w:r>
      <w:r w:rsidRPr="00920556">
        <w:rPr>
          <w:szCs w:val="28"/>
        </w:rPr>
        <w:t xml:space="preserve"> </w:t>
      </w:r>
      <w:r>
        <w:rPr>
          <w:szCs w:val="28"/>
        </w:rPr>
        <w:t>то, является ли символ маленькой или большой буковой латинского или русского алфавита или нет.</w:t>
      </w:r>
    </w:p>
    <w:p w14:paraId="4EA0956C" w14:textId="080F7A87" w:rsidR="001E3CB8" w:rsidRDefault="001E3CB8" w:rsidP="001E3CB8">
      <w:pPr>
        <w:spacing w:before="0"/>
        <w:ind w:left="540"/>
        <w:jc w:val="left"/>
        <w:rPr>
          <w:szCs w:val="28"/>
        </w:rPr>
      </w:pPr>
    </w:p>
    <w:p w14:paraId="20C39E91" w14:textId="77777777" w:rsidR="001E3CB8" w:rsidRPr="004242B3" w:rsidRDefault="001E3CB8" w:rsidP="001E3CB8">
      <w:pPr>
        <w:ind w:left="180"/>
        <w:rPr>
          <w:szCs w:val="28"/>
        </w:rPr>
      </w:pPr>
      <w:r>
        <w:rPr>
          <w:szCs w:val="28"/>
        </w:rPr>
        <w:t>Алгоритм разбиения на токены</w:t>
      </w:r>
      <w:r w:rsidRPr="004242B3">
        <w:rPr>
          <w:szCs w:val="28"/>
        </w:rPr>
        <w:t>:</w:t>
      </w:r>
    </w:p>
    <w:p w14:paraId="0BA6F31A" w14:textId="77777777" w:rsidR="001E3CB8" w:rsidRPr="000A2FD9" w:rsidRDefault="001E3CB8" w:rsidP="00CF2F15">
      <w:pPr>
        <w:pStyle w:val="af"/>
        <w:numPr>
          <w:ilvl w:val="0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Начало</w:t>
      </w:r>
    </w:p>
    <w:p w14:paraId="1EC8D86E" w14:textId="77777777" w:rsidR="001E3CB8" w:rsidRPr="000A2FD9" w:rsidRDefault="001E3CB8" w:rsidP="00CF2F15">
      <w:pPr>
        <w:pStyle w:val="af"/>
        <w:numPr>
          <w:ilvl w:val="0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Последовательно начинаем смотреть символы с текущей позиции. Если это конец текста – переходим к пункту 7.</w:t>
      </w:r>
    </w:p>
    <w:p w14:paraId="1A23BF57" w14:textId="77777777" w:rsidR="001E3CB8" w:rsidRPr="000A2FD9" w:rsidRDefault="001E3CB8" w:rsidP="00CF2F15">
      <w:pPr>
        <w:pStyle w:val="af"/>
        <w:numPr>
          <w:ilvl w:val="0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Если это не строковой литерал</w:t>
      </w:r>
    </w:p>
    <w:p w14:paraId="68703C1A" w14:textId="77777777" w:rsidR="001E3CB8" w:rsidRPr="000A2FD9" w:rsidRDefault="001E3CB8" w:rsidP="00CF2F15">
      <w:pPr>
        <w:pStyle w:val="af"/>
        <w:numPr>
          <w:ilvl w:val="1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Если это разделитель, то все что находится в буфере символов – это наш токен, создаем его. Очищаем буфер.</w:t>
      </w:r>
    </w:p>
    <w:p w14:paraId="34BEA6EF" w14:textId="77777777" w:rsidR="001E3CB8" w:rsidRPr="000A2FD9" w:rsidRDefault="001E3CB8" w:rsidP="00CF2F15">
      <w:pPr>
        <w:pStyle w:val="af"/>
        <w:numPr>
          <w:ilvl w:val="0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Если это знак (т.е. один из следующих символов</w:t>
      </w:r>
      <w:proofErr w:type="gramStart"/>
      <w:r w:rsidRPr="000A2FD9">
        <w:rPr>
          <w:szCs w:val="28"/>
        </w:rPr>
        <w:t>: ,</w:t>
      </w:r>
      <w:proofErr w:type="gramEnd"/>
      <w:r w:rsidRPr="000A2FD9">
        <w:rPr>
          <w:szCs w:val="28"/>
        </w:rPr>
        <w:t>()[]{}:=+-*%/!;&lt;&gt;&amp;|\n)</w:t>
      </w:r>
    </w:p>
    <w:p w14:paraId="1116F179" w14:textId="77777777" w:rsidR="001E3CB8" w:rsidRPr="000A2FD9" w:rsidRDefault="001E3CB8" w:rsidP="00CF2F15">
      <w:pPr>
        <w:pStyle w:val="af"/>
        <w:numPr>
          <w:ilvl w:val="1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Если это заново разделитель, то возвращаемся к пункту 2.</w:t>
      </w:r>
    </w:p>
    <w:p w14:paraId="383A6FD9" w14:textId="77777777" w:rsidR="001E3CB8" w:rsidRPr="000A2FD9" w:rsidRDefault="001E3CB8" w:rsidP="00CF2F15">
      <w:pPr>
        <w:pStyle w:val="af"/>
        <w:numPr>
          <w:ilvl w:val="1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Если это символ “-” и крайний токен не литерал и не число, то добавляем символ в буфер и переходим к пункту 2.</w:t>
      </w:r>
    </w:p>
    <w:p w14:paraId="34E196D9" w14:textId="77777777" w:rsidR="001E3CB8" w:rsidRPr="000A2FD9" w:rsidRDefault="001E3CB8" w:rsidP="00CF2F15">
      <w:pPr>
        <w:pStyle w:val="af"/>
        <w:numPr>
          <w:ilvl w:val="1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Если в связке со следующим символом это составной токен, то добавляем этот токен в список и принудительно переходим через один символ. Возвращаемся к пункту 2.</w:t>
      </w:r>
    </w:p>
    <w:p w14:paraId="4D64D374" w14:textId="77777777" w:rsidR="001E3CB8" w:rsidRPr="000A2FD9" w:rsidRDefault="001E3CB8" w:rsidP="00CF2F15">
      <w:pPr>
        <w:pStyle w:val="af"/>
        <w:numPr>
          <w:ilvl w:val="1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Создаем токен с тем, что сейчас находится в буфере. Очищаем буфер. Переходим к пункту 2.</w:t>
      </w:r>
    </w:p>
    <w:p w14:paraId="3010F411" w14:textId="77777777" w:rsidR="001E3CB8" w:rsidRPr="000A2FD9" w:rsidRDefault="001E3CB8" w:rsidP="00CF2F15">
      <w:pPr>
        <w:pStyle w:val="af"/>
        <w:numPr>
          <w:ilvl w:val="0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Добавляем символ в буфер.</w:t>
      </w:r>
    </w:p>
    <w:p w14:paraId="156FEB5F" w14:textId="77777777" w:rsidR="001E3CB8" w:rsidRPr="000A2FD9" w:rsidRDefault="001E3CB8" w:rsidP="00CF2F15">
      <w:pPr>
        <w:pStyle w:val="af"/>
        <w:numPr>
          <w:ilvl w:val="0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Переходим к пункту 2.</w:t>
      </w:r>
    </w:p>
    <w:p w14:paraId="01A56206" w14:textId="77777777" w:rsidR="001E3CB8" w:rsidRPr="000A2FD9" w:rsidRDefault="001E3CB8" w:rsidP="00CF2F15">
      <w:pPr>
        <w:pStyle w:val="af"/>
        <w:numPr>
          <w:ilvl w:val="0"/>
          <w:numId w:val="20"/>
        </w:numPr>
        <w:spacing w:before="0"/>
        <w:jc w:val="left"/>
        <w:rPr>
          <w:szCs w:val="28"/>
        </w:rPr>
      </w:pPr>
      <w:r w:rsidRPr="000A2FD9">
        <w:rPr>
          <w:szCs w:val="28"/>
        </w:rPr>
        <w:t>Конец</w:t>
      </w:r>
    </w:p>
    <w:p w14:paraId="54DC4158" w14:textId="3200885D" w:rsidR="001E3CB8" w:rsidRPr="001E3CB8" w:rsidRDefault="001E3CB8" w:rsidP="001E3CB8">
      <w:pPr>
        <w:spacing w:before="0"/>
        <w:ind w:left="540"/>
        <w:jc w:val="left"/>
        <w:rPr>
          <w:rFonts w:asciiTheme="minorHAnsi" w:hAnsiTheme="minorHAnsi" w:cstheme="minorHAnsi"/>
          <w:szCs w:val="28"/>
        </w:rPr>
      </w:pPr>
      <w:r w:rsidRPr="001E3CB8">
        <w:rPr>
          <w:rFonts w:asciiTheme="minorHAnsi" w:eastAsia="Calibri" w:hAnsiTheme="minorHAnsi" w:cstheme="minorHAnsi"/>
          <w:noProof/>
          <w:sz w:val="22"/>
          <w:szCs w:val="22"/>
          <w:lang w:eastAsia="en-US"/>
        </w:rPr>
        <w:lastRenderedPageBreak/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597C2EDA" wp14:editId="5733A1C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23635" cy="9105900"/>
                <wp:effectExtent l="0" t="0" r="0" b="19050"/>
                <wp:wrapTight wrapText="bothSides">
                  <wp:wrapPolygon edited="0">
                    <wp:start x="6347" y="0"/>
                    <wp:lineTo x="6017" y="0"/>
                    <wp:lineTo x="6017" y="678"/>
                    <wp:lineTo x="4562" y="723"/>
                    <wp:lineTo x="4562" y="1898"/>
                    <wp:lineTo x="7669" y="2169"/>
                    <wp:lineTo x="3240" y="2169"/>
                    <wp:lineTo x="3306" y="4338"/>
                    <wp:lineTo x="7736" y="4338"/>
                    <wp:lineTo x="2446" y="5016"/>
                    <wp:lineTo x="595" y="5061"/>
                    <wp:lineTo x="595" y="10122"/>
                    <wp:lineTo x="66" y="10755"/>
                    <wp:lineTo x="132" y="19702"/>
                    <wp:lineTo x="4298" y="20244"/>
                    <wp:lineTo x="4298" y="20651"/>
                    <wp:lineTo x="6347" y="20967"/>
                    <wp:lineTo x="6149" y="20967"/>
                    <wp:lineTo x="6149" y="21555"/>
                    <wp:lineTo x="6413" y="21600"/>
                    <wp:lineTo x="9256" y="21600"/>
                    <wp:lineTo x="9322" y="21600"/>
                    <wp:lineTo x="9388" y="21058"/>
                    <wp:lineTo x="10116" y="20967"/>
                    <wp:lineTo x="11372" y="20515"/>
                    <wp:lineTo x="11306" y="20244"/>
                    <wp:lineTo x="12298" y="20244"/>
                    <wp:lineTo x="17322" y="19657"/>
                    <wp:lineTo x="19835" y="19521"/>
                    <wp:lineTo x="20694" y="19341"/>
                    <wp:lineTo x="20760" y="18256"/>
                    <wp:lineTo x="20231" y="18166"/>
                    <wp:lineTo x="17388" y="18075"/>
                    <wp:lineTo x="17455" y="3254"/>
                    <wp:lineTo x="16926" y="3163"/>
                    <wp:lineTo x="12628" y="2756"/>
                    <wp:lineTo x="11835" y="2621"/>
                    <wp:lineTo x="7934" y="2169"/>
                    <wp:lineTo x="9587" y="2169"/>
                    <wp:lineTo x="11306" y="1808"/>
                    <wp:lineTo x="11306" y="1265"/>
                    <wp:lineTo x="10777" y="1039"/>
                    <wp:lineTo x="9587" y="723"/>
                    <wp:lineTo x="9587" y="181"/>
                    <wp:lineTo x="9455" y="0"/>
                    <wp:lineTo x="6347" y="0"/>
                  </wp:wrapPolygon>
                </wp:wrapTight>
                <wp:docPr id="91" name="Полотно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62" name="Group 522"/>
                        <wpg:cNvGrpSpPr>
                          <a:grpSpLocks/>
                        </wpg:cNvGrpSpPr>
                        <wpg:grpSpPr bwMode="auto">
                          <a:xfrm>
                            <a:off x="771354" y="0"/>
                            <a:ext cx="3089200" cy="9105894"/>
                            <a:chOff x="336" y="0"/>
                            <a:chExt cx="30892" cy="91047"/>
                          </a:xfrm>
                        </wpg:grpSpPr>
                        <wps:wsp>
                          <wps:cNvPr id="63" name="Блок-схема: знак завершения 3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3" y="0"/>
                              <a:ext cx="10058" cy="3041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DD4767" w14:textId="77777777" w:rsidR="001E3CB8" w:rsidRPr="00FE0838" w:rsidRDefault="001E3CB8" w:rsidP="001E3CB8">
                                <w:pPr>
                                  <w:spacing w:before="0"/>
                                  <w:jc w:val="center"/>
                                  <w:rPr>
                                    <w:rFonts w:ascii="Calibri" w:hAnsi="Calibri"/>
                                    <w:sz w:val="22"/>
                                    <w:szCs w:val="22"/>
                                  </w:rPr>
                                </w:pPr>
                                <w:r w:rsidRPr="00FE0838">
                                  <w:rPr>
                                    <w:rFonts w:ascii="Calibri" w:hAnsi="Calibri"/>
                                    <w:sz w:val="22"/>
                                    <w:szCs w:val="22"/>
                                  </w:rPr>
                                  <w:t>начало</w:t>
                                </w:r>
                              </w:p>
                            </w:txbxContent>
                          </wps:txbx>
                          <wps:bodyPr rot="0" vert="horz" wrap="square" lIns="36000" tIns="0" rIns="36000" bIns="0" anchor="ctr" anchorCtr="0" upright="1">
                            <a:noAutofit/>
                          </wps:bodyPr>
                        </wps:wsp>
                        <wps:wsp>
                          <wps:cNvPr id="64" name="Блок-схема: знак завершения 3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58" y="88114"/>
                              <a:ext cx="8941" cy="2933"/>
                            </a:xfrm>
                            <a:prstGeom prst="flowChartTerminator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0931EE" w14:textId="77777777" w:rsidR="001E3CB8" w:rsidRPr="00FE0838" w:rsidRDefault="001E3CB8" w:rsidP="00FE0838">
                                <w:pPr>
                                  <w:spacing w:before="0"/>
                                  <w:jc w:val="center"/>
                                  <w:rPr>
                                    <w:rFonts w:ascii="Calibri" w:hAnsi="Calibri"/>
                                    <w:sz w:val="22"/>
                                    <w:szCs w:val="22"/>
                                  </w:rPr>
                                </w:pPr>
                                <w:r w:rsidRPr="00FE0838">
                                  <w:rPr>
                                    <w:rFonts w:ascii="Calibri" w:hAnsi="Calibri"/>
                                    <w:sz w:val="22"/>
                                    <w:szCs w:val="22"/>
                                  </w:rPr>
                                  <w:t>конец</w:t>
                                </w:r>
                              </w:p>
                            </w:txbxContent>
                          </wps:txbx>
                          <wps:bodyPr rot="0" vert="horz" wrap="square" lIns="36000" tIns="0" rIns="36000" bIns="0" anchor="ctr" anchorCtr="0" upright="1">
                            <a:noAutofit/>
                          </wps:bodyPr>
                        </wps:wsp>
                        <wps:wsp>
                          <wps:cNvPr id="68" name="Прямая соединительная линия 3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2" y="3136"/>
                              <a:ext cx="0" cy="14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Соединительная линия уступом 322"/>
                          <wps:cNvCnPr>
                            <a:cxnSpLocks noChangeShapeType="1"/>
                            <a:endCxn id="64" idx="0"/>
                          </wps:cNvCnPr>
                          <wps:spPr bwMode="auto">
                            <a:xfrm rot="16200000" flipH="1">
                              <a:off x="14257" y="87243"/>
                              <a:ext cx="1742" cy="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Прямая со стрелкой 3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85" y="13526"/>
                              <a:ext cx="225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Поле 3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6" y="31711"/>
                              <a:ext cx="4051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CD4683" w14:textId="77777777" w:rsidR="001E3CB8" w:rsidRPr="00FE0838" w:rsidRDefault="001E3CB8" w:rsidP="001E3CB8">
                                <w:pPr>
                                  <w:spacing w:before="0"/>
                                  <w:jc w:val="center"/>
                                  <w:rPr>
                                    <w:rFonts w:asciiTheme="minorHAnsi" w:hAnsiTheme="minorHAnsi" w:cstheme="minorHAnsi"/>
                                    <w:sz w:val="22"/>
                                    <w:szCs w:val="22"/>
                                  </w:rPr>
                                </w:pPr>
                                <w:r w:rsidRPr="00FE0838">
                                  <w:rPr>
                                    <w:rFonts w:asciiTheme="minorHAnsi" w:hAnsiTheme="minorHAnsi" w:cstheme="minorHAnsi"/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Поле 1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76" y="20833"/>
                              <a:ext cx="4052" cy="2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6DB45" w14:textId="77777777" w:rsidR="001E3CB8" w:rsidRPr="004905EC" w:rsidRDefault="001E3CB8" w:rsidP="001E3CB8">
                                <w:pPr>
                                  <w:spacing w:before="0"/>
                                  <w:jc w:val="center"/>
                                  <w:rPr>
                                    <w:rFonts w:ascii="Calibri" w:hAnsi="Calibri"/>
                                  </w:rPr>
                                </w:pPr>
                                <w:r w:rsidRPr="004905EC">
                                  <w:rPr>
                                    <w:rFonts w:ascii="Calibri" w:eastAsia="Calibri" w:hAnsi="Calibri"/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94" name="Блок-схема: решение 94"/>
                        <wps:cNvSpPr>
                          <a:spLocks noChangeArrowheads="1"/>
                        </wps:cNvSpPr>
                        <wps:spPr bwMode="auto">
                          <a:xfrm>
                            <a:off x="1220757" y="977114"/>
                            <a:ext cx="2051051" cy="75133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E6AB13" w14:textId="77777777" w:rsidR="001E3CB8" w:rsidRPr="00FE0838" w:rsidRDefault="001E3CB8" w:rsidP="00FE0838">
                              <w:pPr>
                                <w:spacing w:before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Строковой литерал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95" name="Блок-схема: решение 95"/>
                        <wps:cNvSpPr>
                          <a:spLocks noChangeArrowheads="1"/>
                        </wps:cNvSpPr>
                        <wps:spPr bwMode="auto">
                          <a:xfrm>
                            <a:off x="1089737" y="3004903"/>
                            <a:ext cx="2354846" cy="864152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3DDCE7" w14:textId="77777777" w:rsidR="001E3CB8" w:rsidRPr="00FE0838" w:rsidRDefault="001E3CB8" w:rsidP="001E3CB8">
                              <w:pPr>
                                <w:spacing w:before="0" w:line="254" w:lineRule="auto"/>
                                <w:jc w:val="center"/>
                                <w:rPr>
                                  <w:rFonts w:ascii="Calibri Light" w:hAnsi="Calibri Light" w:cs="Calibri Light"/>
                                  <w:sz w:val="22"/>
                                  <w:szCs w:val="22"/>
                                </w:rPr>
                              </w:pPr>
                              <w:proofErr w:type="gramStart"/>
                              <w:r w:rsidRPr="00FE0838">
                                <w:rPr>
                                  <w:rFonts w:ascii="Calibri Light" w:eastAsia="Calibri" w:hAnsi="Calibri Light" w:cs="Calibri Light"/>
                                  <w:sz w:val="22"/>
                                  <w:szCs w:val="22"/>
                                </w:rPr>
                                <w:t xml:space="preserve">Знак </w:t>
                              </w:r>
                              <w:r w:rsidRPr="00FE0838">
                                <w:rPr>
                                  <w:rFonts w:ascii="Calibri Light" w:hAnsi="Calibri Light" w:cs="Calibri Light"/>
                                  <w:sz w:val="22"/>
                                  <w:szCs w:val="22"/>
                                </w:rPr>
                                <w:t>,</w:t>
                              </w:r>
                              <w:proofErr w:type="gramEnd"/>
                              <w:r w:rsidRPr="00FE0838">
                                <w:rPr>
                                  <w:rFonts w:ascii="Calibri Light" w:hAnsi="Calibri Light" w:cs="Calibri Light"/>
                                  <w:sz w:val="22"/>
                                  <w:szCs w:val="22"/>
                                </w:rPr>
                                <w:t>()[]{}:=+-*%/!;&lt;&gt;&amp;|\n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97" name="Блок-схема: решение 97"/>
                        <wps:cNvSpPr>
                          <a:spLocks noChangeArrowheads="1"/>
                        </wps:cNvSpPr>
                        <wps:spPr bwMode="auto">
                          <a:xfrm>
                            <a:off x="1218745" y="3982938"/>
                            <a:ext cx="2051050" cy="119160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50846E" w14:textId="77777777" w:rsidR="001E3CB8" w:rsidRPr="00FE0838" w:rsidRDefault="001E3CB8" w:rsidP="001E3CB8">
                              <w:pPr>
                                <w:spacing w:line="252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Предыдущий токен разделитель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98" name="Блок-схема: решение 98"/>
                        <wps:cNvSpPr>
                          <a:spLocks noChangeArrowheads="1"/>
                        </wps:cNvSpPr>
                        <wps:spPr bwMode="auto">
                          <a:xfrm>
                            <a:off x="957098" y="5313469"/>
                            <a:ext cx="2520688" cy="1096856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F522D6" w14:textId="77777777" w:rsidR="001E3CB8" w:rsidRPr="00FE0838" w:rsidRDefault="001E3CB8" w:rsidP="00FE0838">
                              <w:pPr>
                                <w:spacing w:before="0" w:line="252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Символ “-” и крайний токен не буква и не число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99" name="Блок-схема: решение 99"/>
                        <wps:cNvSpPr>
                          <a:spLocks noChangeArrowheads="1"/>
                        </wps:cNvSpPr>
                        <wps:spPr bwMode="auto">
                          <a:xfrm>
                            <a:off x="771400" y="6511645"/>
                            <a:ext cx="2903525" cy="101422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465265" w14:textId="77777777" w:rsidR="001E3CB8" w:rsidRPr="00FE0838" w:rsidRDefault="001E3CB8" w:rsidP="00FE0838">
                              <w:pPr>
                                <w:spacing w:before="0" w:line="252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Составной токен со следующим символом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102" name="Прямоугольник 102"/>
                        <wps:cNvSpPr>
                          <a:spLocks noChangeArrowheads="1"/>
                        </wps:cNvSpPr>
                        <wps:spPr bwMode="auto">
                          <a:xfrm>
                            <a:off x="1283862" y="7690570"/>
                            <a:ext cx="1911234" cy="5057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D3D7B1" w14:textId="77777777" w:rsidR="001E3CB8" w:rsidRPr="00FE0838" w:rsidRDefault="001E3CB8" w:rsidP="00FE0838">
                              <w:pPr>
                                <w:spacing w:before="0" w:line="240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Создаем токен, очищаем буфер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104" name="Прямоугольник 104"/>
                        <wps:cNvSpPr>
                          <a:spLocks noChangeArrowheads="1"/>
                        </wps:cNvSpPr>
                        <wps:spPr bwMode="auto">
                          <a:xfrm>
                            <a:off x="3991081" y="7670800"/>
                            <a:ext cx="1910715" cy="505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66377" w14:textId="77777777" w:rsidR="001E3CB8" w:rsidRPr="00FE0838" w:rsidRDefault="001E3CB8" w:rsidP="00FE0838">
                              <w:pPr>
                                <w:spacing w:before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Добавляем символ в буфер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105" name="Соединительная линия уступом 324"/>
                        <wps:cNvCnPr>
                          <a:cxnSpLocks noChangeShapeType="1"/>
                          <a:stCxn id="94" idx="1"/>
                          <a:endCxn id="106" idx="0"/>
                        </wps:cNvCnPr>
                        <wps:spPr bwMode="auto">
                          <a:xfrm rot="10800000" flipH="1" flipV="1">
                            <a:off x="1220757" y="1352781"/>
                            <a:ext cx="1056412" cy="536004"/>
                          </a:xfrm>
                          <a:prstGeom prst="bentConnector4">
                            <a:avLst>
                              <a:gd name="adj1" fmla="val -21639"/>
                              <a:gd name="adj2" fmla="val 8504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Блок-схема: решение 106"/>
                        <wps:cNvSpPr>
                          <a:spLocks noChangeArrowheads="1"/>
                        </wps:cNvSpPr>
                        <wps:spPr bwMode="auto">
                          <a:xfrm>
                            <a:off x="1053483" y="1888785"/>
                            <a:ext cx="2447371" cy="9915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228E9F" w14:textId="77777777" w:rsidR="001E3CB8" w:rsidRPr="00FE0838" w:rsidRDefault="001E3CB8" w:rsidP="001E3CB8">
                              <w:pPr>
                                <w:spacing w:before="0" w:line="254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Разделитель и буфер не пустой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107" name="Соединительная линия уступом 324"/>
                        <wps:cNvCnPr>
                          <a:cxnSpLocks noChangeShapeType="1"/>
                          <a:stCxn id="106" idx="3"/>
                          <a:endCxn id="95" idx="0"/>
                        </wps:cNvCnPr>
                        <wps:spPr bwMode="auto">
                          <a:xfrm flipH="1">
                            <a:off x="2267160" y="2384573"/>
                            <a:ext cx="1233694" cy="620330"/>
                          </a:xfrm>
                          <a:prstGeom prst="bentConnector4">
                            <a:avLst>
                              <a:gd name="adj1" fmla="val -18530"/>
                              <a:gd name="adj2" fmla="val 8996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Соединительная линия уступом 324"/>
                        <wps:cNvCnPr>
                          <a:cxnSpLocks noChangeShapeType="1"/>
                          <a:stCxn id="95" idx="1"/>
                          <a:endCxn id="97" idx="0"/>
                        </wps:cNvCnPr>
                        <wps:spPr bwMode="auto">
                          <a:xfrm rot="10800000" flipH="1" flipV="1">
                            <a:off x="1089736" y="3436978"/>
                            <a:ext cx="1154533" cy="545959"/>
                          </a:xfrm>
                          <a:prstGeom prst="bentConnector4">
                            <a:avLst>
                              <a:gd name="adj1" fmla="val -27600"/>
                              <a:gd name="adj2" fmla="val 8957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Соединительная линия уступом 324"/>
                        <wps:cNvCnPr>
                          <a:cxnSpLocks noChangeShapeType="1"/>
                          <a:stCxn id="97" idx="3"/>
                          <a:endCxn id="98" idx="0"/>
                        </wps:cNvCnPr>
                        <wps:spPr bwMode="auto">
                          <a:xfrm flipH="1">
                            <a:off x="2217442" y="4578738"/>
                            <a:ext cx="1052353" cy="734731"/>
                          </a:xfrm>
                          <a:prstGeom prst="bentConnector4">
                            <a:avLst>
                              <a:gd name="adj1" fmla="val -21723"/>
                              <a:gd name="adj2" fmla="val 9054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Соединительная линия уступом 324"/>
                        <wps:cNvCnPr>
                          <a:cxnSpLocks noChangeShapeType="1"/>
                          <a:stCxn id="98" idx="1"/>
                          <a:endCxn id="99" idx="0"/>
                        </wps:cNvCnPr>
                        <wps:spPr bwMode="auto">
                          <a:xfrm rot="10800000" flipH="1" flipV="1">
                            <a:off x="957097" y="5861897"/>
                            <a:ext cx="1266065" cy="649748"/>
                          </a:xfrm>
                          <a:prstGeom prst="bentConnector4">
                            <a:avLst>
                              <a:gd name="adj1" fmla="val -18056"/>
                              <a:gd name="adj2" fmla="val 9220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Соединительная линия уступом 324"/>
                        <wps:cNvCnPr>
                          <a:cxnSpLocks noChangeShapeType="1"/>
                          <a:stCxn id="99" idx="3"/>
                        </wps:cNvCnPr>
                        <wps:spPr bwMode="auto">
                          <a:xfrm flipV="1">
                            <a:off x="3674925" y="7010400"/>
                            <a:ext cx="1287600" cy="8357"/>
                          </a:xfrm>
                          <a:prstGeom prst="bentConnector3">
                            <a:avLst>
                              <a:gd name="adj1" fmla="val -104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Соединительная линия уступом 324"/>
                        <wps:cNvCnPr>
                          <a:cxnSpLocks noChangeShapeType="1"/>
                          <a:stCxn id="98" idx="3"/>
                          <a:endCxn id="104" idx="0"/>
                        </wps:cNvCnPr>
                        <wps:spPr bwMode="auto">
                          <a:xfrm>
                            <a:off x="3477786" y="5861897"/>
                            <a:ext cx="1468653" cy="1808903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Соединительная линия уступом 324"/>
                        <wps:cNvCnPr>
                          <a:cxnSpLocks noChangeShapeType="1"/>
                          <a:stCxn id="95" idx="3"/>
                          <a:endCxn id="104" idx="0"/>
                        </wps:cNvCnPr>
                        <wps:spPr bwMode="auto">
                          <a:xfrm>
                            <a:off x="3444583" y="3436979"/>
                            <a:ext cx="1501856" cy="4233821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Прямоугольник с двумя вырезанными соседними углами 111"/>
                        <wps:cNvSpPr>
                          <a:spLocks/>
                        </wps:cNvSpPr>
                        <wps:spPr bwMode="auto">
                          <a:xfrm>
                            <a:off x="1355912" y="465525"/>
                            <a:ext cx="1848825" cy="318826"/>
                          </a:xfrm>
                          <a:custGeom>
                            <a:avLst/>
                            <a:gdLst>
                              <a:gd name="T0" fmla="*/ 431 w 1089660"/>
                              <a:gd name="T1" fmla="*/ 0 h 258445"/>
                              <a:gd name="T2" fmla="*/ 10466 w 1089660"/>
                              <a:gd name="T3" fmla="*/ 0 h 258445"/>
                              <a:gd name="T4" fmla="*/ 10897 w 1089660"/>
                              <a:gd name="T5" fmla="*/ 431 h 258445"/>
                              <a:gd name="T6" fmla="*/ 10897 w 1089660"/>
                              <a:gd name="T7" fmla="*/ 2584 h 258445"/>
                              <a:gd name="T8" fmla="*/ 10897 w 1089660"/>
                              <a:gd name="T9" fmla="*/ 2584 h 258445"/>
                              <a:gd name="T10" fmla="*/ 0 w 1089660"/>
                              <a:gd name="T11" fmla="*/ 2584 h 258445"/>
                              <a:gd name="T12" fmla="*/ 0 w 1089660"/>
                              <a:gd name="T13" fmla="*/ 2584 h 258445"/>
                              <a:gd name="T14" fmla="*/ 0 w 1089660"/>
                              <a:gd name="T15" fmla="*/ 431 h 258445"/>
                              <a:gd name="T16" fmla="*/ 431 w 1089660"/>
                              <a:gd name="T17" fmla="*/ 0 h 258445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089660"/>
                              <a:gd name="T28" fmla="*/ 0 h 258445"/>
                              <a:gd name="T29" fmla="*/ 1089660 w 1089660"/>
                              <a:gd name="T30" fmla="*/ 258445 h 258445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089660" h="258445">
                                <a:moveTo>
                                  <a:pt x="43075" y="0"/>
                                </a:moveTo>
                                <a:lnTo>
                                  <a:pt x="1046585" y="0"/>
                                </a:lnTo>
                                <a:lnTo>
                                  <a:pt x="1089660" y="43075"/>
                                </a:lnTo>
                                <a:lnTo>
                                  <a:pt x="1089660" y="258445"/>
                                </a:lnTo>
                                <a:lnTo>
                                  <a:pt x="0" y="258445"/>
                                </a:lnTo>
                                <a:lnTo>
                                  <a:pt x="0" y="43075"/>
                                </a:lnTo>
                                <a:lnTo>
                                  <a:pt x="43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C61AB1" w14:textId="77777777" w:rsidR="001E3CB8" w:rsidRPr="00FE0838" w:rsidRDefault="001E3CB8" w:rsidP="001E3CB8">
                              <w:pPr>
                                <w:spacing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пока не конец текста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150" name="Соединительная линия уступом 322"/>
                        <wps:cNvCnPr>
                          <a:cxnSpLocks noChangeShapeType="1"/>
                          <a:endCxn id="94" idx="0"/>
                        </wps:cNvCnPr>
                        <wps:spPr bwMode="auto">
                          <a:xfrm rot="5400000">
                            <a:off x="2149903" y="880732"/>
                            <a:ext cx="192763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Прямоугольник с двумя вырезанными соседними углами 112"/>
                        <wps:cNvSpPr>
                          <a:spLocks/>
                        </wps:cNvSpPr>
                        <wps:spPr bwMode="auto">
                          <a:xfrm flipV="1">
                            <a:off x="1277800" y="8393084"/>
                            <a:ext cx="1946275" cy="321650"/>
                          </a:xfrm>
                          <a:custGeom>
                            <a:avLst/>
                            <a:gdLst>
                              <a:gd name="T0" fmla="*/ 466 w 1005840"/>
                              <a:gd name="T1" fmla="*/ 0 h 279400"/>
                              <a:gd name="T2" fmla="*/ 9592 w 1005840"/>
                              <a:gd name="T3" fmla="*/ 0 h 279400"/>
                              <a:gd name="T4" fmla="*/ 10058 w 1005840"/>
                              <a:gd name="T5" fmla="*/ 466 h 279400"/>
                              <a:gd name="T6" fmla="*/ 10058 w 1005840"/>
                              <a:gd name="T7" fmla="*/ 2794 h 279400"/>
                              <a:gd name="T8" fmla="*/ 10058 w 1005840"/>
                              <a:gd name="T9" fmla="*/ 2794 h 279400"/>
                              <a:gd name="T10" fmla="*/ 0 w 1005840"/>
                              <a:gd name="T11" fmla="*/ 2794 h 279400"/>
                              <a:gd name="T12" fmla="*/ 0 w 1005840"/>
                              <a:gd name="T13" fmla="*/ 2794 h 279400"/>
                              <a:gd name="T14" fmla="*/ 0 w 1005840"/>
                              <a:gd name="T15" fmla="*/ 466 h 279400"/>
                              <a:gd name="T16" fmla="*/ 466 w 1005840"/>
                              <a:gd name="T17" fmla="*/ 0 h 27940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005840"/>
                              <a:gd name="T28" fmla="*/ 0 h 279400"/>
                              <a:gd name="T29" fmla="*/ 1005840 w 1005840"/>
                              <a:gd name="T30" fmla="*/ 279400 h 27940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005840" h="279400">
                                <a:moveTo>
                                  <a:pt x="46568" y="0"/>
                                </a:moveTo>
                                <a:lnTo>
                                  <a:pt x="959272" y="0"/>
                                </a:lnTo>
                                <a:lnTo>
                                  <a:pt x="1005840" y="46568"/>
                                </a:lnTo>
                                <a:lnTo>
                                  <a:pt x="1005840" y="279400"/>
                                </a:lnTo>
                                <a:lnTo>
                                  <a:pt x="0" y="279400"/>
                                </a:lnTo>
                                <a:lnTo>
                                  <a:pt x="0" y="46568"/>
                                </a:lnTo>
                                <a:lnTo>
                                  <a:pt x="46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FAC33B" w14:textId="77777777" w:rsidR="001E3CB8" w:rsidRDefault="001E3CB8" w:rsidP="001E3CB8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153" name="Поле 173"/>
                        <wps:cNvSpPr txBox="1">
                          <a:spLocks noChangeArrowheads="1"/>
                        </wps:cNvSpPr>
                        <wps:spPr bwMode="auto">
                          <a:xfrm>
                            <a:off x="3271808" y="3197226"/>
                            <a:ext cx="725933" cy="34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07A7D" w14:textId="02B4DB79" w:rsidR="001E3CB8" w:rsidRPr="00FE0838" w:rsidRDefault="001E3CB8" w:rsidP="001E3CB8">
                              <w:pPr>
                                <w:spacing w:befor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Поле 333"/>
                        <wps:cNvSpPr txBox="1">
                          <a:spLocks noChangeArrowheads="1"/>
                        </wps:cNvSpPr>
                        <wps:spPr bwMode="auto">
                          <a:xfrm>
                            <a:off x="894375" y="4299977"/>
                            <a:ext cx="40449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7CEE6" w14:textId="77777777" w:rsidR="001E3CB8" w:rsidRPr="00FE0838" w:rsidRDefault="001E3CB8" w:rsidP="00FE0838">
                              <w:pPr>
                                <w:spacing w:before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Поле 173"/>
                        <wps:cNvSpPr txBox="1">
                          <a:spLocks noChangeArrowheads="1"/>
                        </wps:cNvSpPr>
                        <wps:spPr bwMode="auto">
                          <a:xfrm>
                            <a:off x="3269795" y="4289932"/>
                            <a:ext cx="405130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91DF4" w14:textId="77777777" w:rsidR="001E3CB8" w:rsidRPr="00FE0838" w:rsidRDefault="001E3CB8" w:rsidP="00FE0838">
                              <w:pPr>
                                <w:spacing w:before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Поле 173"/>
                        <wps:cNvSpPr txBox="1">
                          <a:spLocks noChangeArrowheads="1"/>
                        </wps:cNvSpPr>
                        <wps:spPr bwMode="auto">
                          <a:xfrm>
                            <a:off x="581678" y="5581310"/>
                            <a:ext cx="572404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EEFA9" w14:textId="77777777" w:rsidR="001E3CB8" w:rsidRPr="00FE0838" w:rsidRDefault="001E3CB8" w:rsidP="00FE0838">
                              <w:pPr>
                                <w:spacing w:before="0" w:line="254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Поле 173"/>
                        <wps:cNvSpPr txBox="1">
                          <a:spLocks noChangeArrowheads="1"/>
                        </wps:cNvSpPr>
                        <wps:spPr bwMode="auto">
                          <a:xfrm>
                            <a:off x="3611135" y="6764655"/>
                            <a:ext cx="590749" cy="30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CEDF3" w14:textId="77777777" w:rsidR="001E3CB8" w:rsidRPr="00FE0838" w:rsidRDefault="001E3CB8" w:rsidP="00FE0838">
                              <w:pPr>
                                <w:spacing w:before="0" w:line="254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Соединительная линия уступом 324"/>
                        <wps:cNvCnPr>
                          <a:cxnSpLocks noChangeShapeType="1"/>
                          <a:endCxn id="104" idx="2"/>
                        </wps:cNvCnPr>
                        <wps:spPr bwMode="auto">
                          <a:xfrm flipV="1">
                            <a:off x="2246285" y="8176260"/>
                            <a:ext cx="2700154" cy="1143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Соединительная линия уступом 324"/>
                        <wps:cNvCnPr>
                          <a:cxnSpLocks noChangeShapeType="1"/>
                          <a:stCxn id="102" idx="2"/>
                        </wps:cNvCnPr>
                        <wps:spPr bwMode="auto">
                          <a:xfrm rot="16200000" flipH="1">
                            <a:off x="2144444" y="8291403"/>
                            <a:ext cx="190714" cy="64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Соединительная линия уступом 324"/>
                        <wps:cNvCnPr>
                          <a:cxnSpLocks noChangeShapeType="1"/>
                          <a:stCxn id="97" idx="1"/>
                        </wps:cNvCnPr>
                        <wps:spPr bwMode="auto">
                          <a:xfrm rot="10800000" flipH="1" flipV="1">
                            <a:off x="1218744" y="4578738"/>
                            <a:ext cx="1020733" cy="3711822"/>
                          </a:xfrm>
                          <a:prstGeom prst="bentConnector4">
                            <a:avLst>
                              <a:gd name="adj1" fmla="val -110621"/>
                              <a:gd name="adj2" fmla="val 9983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Соединительная линия уступом 324"/>
                        <wps:cNvCnPr>
                          <a:cxnSpLocks noChangeShapeType="1"/>
                          <a:stCxn id="106" idx="1"/>
                          <a:endCxn id="102" idx="0"/>
                        </wps:cNvCnPr>
                        <wps:spPr bwMode="auto">
                          <a:xfrm rot="10800000" flipH="1" flipV="1">
                            <a:off x="1053483" y="2384572"/>
                            <a:ext cx="1185996" cy="5305997"/>
                          </a:xfrm>
                          <a:prstGeom prst="bentConnector4">
                            <a:avLst>
                              <a:gd name="adj1" fmla="val -69872"/>
                              <a:gd name="adj2" fmla="val 9865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Поле 333"/>
                        <wps:cNvSpPr txBox="1">
                          <a:spLocks noChangeArrowheads="1"/>
                        </wps:cNvSpPr>
                        <wps:spPr bwMode="auto">
                          <a:xfrm>
                            <a:off x="662600" y="2086573"/>
                            <a:ext cx="40449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16F06" w14:textId="77777777" w:rsidR="001E3CB8" w:rsidRPr="00FE0838" w:rsidRDefault="001E3CB8" w:rsidP="001E3CB8">
                              <w:pPr>
                                <w:spacing w:before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Соединительная линия уступом 324"/>
                        <wps:cNvCnPr>
                          <a:cxnSpLocks noChangeShapeType="1"/>
                          <a:stCxn id="94" idx="3"/>
                          <a:endCxn id="104" idx="0"/>
                        </wps:cNvCnPr>
                        <wps:spPr bwMode="auto">
                          <a:xfrm>
                            <a:off x="3271808" y="1352781"/>
                            <a:ext cx="1674631" cy="6318019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Поле 333"/>
                        <wps:cNvSpPr txBox="1">
                          <a:spLocks noChangeArrowheads="1"/>
                        </wps:cNvSpPr>
                        <wps:spPr bwMode="auto">
                          <a:xfrm>
                            <a:off x="3256575" y="1095901"/>
                            <a:ext cx="40449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D1AA9" w14:textId="77777777" w:rsidR="001E3CB8" w:rsidRPr="00FE0838" w:rsidRDefault="001E3CB8" w:rsidP="00FE0838">
                              <w:pPr>
                                <w:spacing w:before="0" w:line="254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Поле 173"/>
                        <wps:cNvSpPr txBox="1">
                          <a:spLocks noChangeArrowheads="1"/>
                        </wps:cNvSpPr>
                        <wps:spPr bwMode="auto">
                          <a:xfrm>
                            <a:off x="894375" y="1046775"/>
                            <a:ext cx="405130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4AB4B" w14:textId="77777777" w:rsidR="001E3CB8" w:rsidRPr="00FE0838" w:rsidRDefault="001E3CB8" w:rsidP="00FE0838">
                              <w:pPr>
                                <w:spacing w:before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Поле 333"/>
                        <wps:cNvSpPr txBox="1">
                          <a:spLocks noChangeArrowheads="1"/>
                        </wps:cNvSpPr>
                        <wps:spPr bwMode="auto">
                          <a:xfrm>
                            <a:off x="3460656" y="5561625"/>
                            <a:ext cx="40449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C5DA5" w14:textId="77777777" w:rsidR="001E3CB8" w:rsidRPr="00FE0838" w:rsidRDefault="001E3CB8" w:rsidP="00FE0838">
                              <w:pPr>
                                <w:spacing w:before="0" w:line="254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Соединительная линия уступом 324"/>
                        <wps:cNvCnPr>
                          <a:cxnSpLocks noChangeShapeType="1"/>
                          <a:stCxn id="99" idx="1"/>
                        </wps:cNvCnPr>
                        <wps:spPr bwMode="auto">
                          <a:xfrm rot="10800000" flipV="1">
                            <a:off x="525434" y="7018757"/>
                            <a:ext cx="245966" cy="601242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Поле 333"/>
                        <wps:cNvSpPr txBox="1">
                          <a:spLocks noChangeArrowheads="1"/>
                        </wps:cNvSpPr>
                        <wps:spPr bwMode="auto">
                          <a:xfrm>
                            <a:off x="525434" y="6744970"/>
                            <a:ext cx="40449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17775" w14:textId="77777777" w:rsidR="001E3CB8" w:rsidRPr="00FE0838" w:rsidRDefault="001E3CB8" w:rsidP="00FE0838">
                              <w:pPr>
                                <w:spacing w:before="0" w:line="252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FE0838"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Прямая со стрелкой 183"/>
                        <wps:cNvCnPr>
                          <a:cxnSpLocks noChangeShapeType="1"/>
                          <a:stCxn id="106" idx="1"/>
                        </wps:cNvCnPr>
                        <wps:spPr bwMode="auto">
                          <a:xfrm flipH="1" flipV="1">
                            <a:off x="228600" y="2384572"/>
                            <a:ext cx="82488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Прямая со стрелкой 184"/>
                        <wps:cNvCnPr>
                          <a:cxnSpLocks noChangeShapeType="1"/>
                        </wps:cNvCnPr>
                        <wps:spPr bwMode="auto">
                          <a:xfrm flipH="1">
                            <a:off x="2258291" y="2944091"/>
                            <a:ext cx="146858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Прямая со стрелкой 185"/>
                        <wps:cNvCnPr>
                          <a:cxnSpLocks noChangeShapeType="1"/>
                          <a:stCxn id="97" idx="1"/>
                        </wps:cNvCnPr>
                        <wps:spPr bwMode="auto">
                          <a:xfrm flipH="1">
                            <a:off x="66438" y="4578738"/>
                            <a:ext cx="115230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Прямая со стрелкой 186"/>
                        <wps:cNvCnPr>
                          <a:cxnSpLocks noChangeShapeType="1"/>
                        </wps:cNvCnPr>
                        <wps:spPr bwMode="auto">
                          <a:xfrm flipH="1">
                            <a:off x="722529" y="5861897"/>
                            <a:ext cx="27499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Прямая со стрелкой 187"/>
                        <wps:cNvCnPr>
                          <a:cxnSpLocks noChangeShapeType="1"/>
                          <a:stCxn id="99" idx="1"/>
                        </wps:cNvCnPr>
                        <wps:spPr bwMode="auto">
                          <a:xfrm flipH="1" flipV="1">
                            <a:off x="505467" y="7014909"/>
                            <a:ext cx="265933" cy="38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Прямая со стрелкой 188"/>
                        <wps:cNvCnPr>
                          <a:cxnSpLocks noChangeShapeType="1"/>
                          <a:stCxn id="95" idx="1"/>
                        </wps:cNvCnPr>
                        <wps:spPr bwMode="auto">
                          <a:xfrm flipH="1" flipV="1">
                            <a:off x="736222" y="3436978"/>
                            <a:ext cx="3535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Прямая со стрелкой 1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3162" y="8290560"/>
                            <a:ext cx="146812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Прямая со стрелкой 19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6806" y="5242573"/>
                            <a:ext cx="1294048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C2EDA" id="Полотно 91" o:spid="_x0000_s1026" editas="canvas" style="position:absolute;left:0;text-align:left;margin-left:0;margin-top:0;width:490.05pt;height:717pt;z-index:-251657216;mso-position-horizontal-relative:margin;mso-width-relative:margin;mso-height-relative:margin" coordsize="62236,91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236;height:91059;visibility:visible;mso-wrap-style:square">
                  <v:fill o:detectmouseclick="t"/>
                  <v:path o:connecttype="none"/>
                </v:shape>
                <v:group id="Group 522" o:spid="_x0000_s1028" style="position:absolute;left:7713;width:30892;height:91058" coordorigin="336" coordsize="30892,9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Блок-схема: знак завершения 309" o:spid="_x0000_s1029" type="#_x0000_t116" style="position:absolute;left:10283;width:10058;height:3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" strokeweight="1.5pt">
                    <v:textbox inset="1mm,0,1mm,0">
                      <w:txbxContent>
                        <w:p w14:paraId="6BDD4767" w14:textId="77777777" w:rsidR="001E3CB8" w:rsidRPr="00FE0838" w:rsidRDefault="001E3CB8" w:rsidP="001E3CB8">
                          <w:pPr>
                            <w:spacing w:before="0"/>
                            <w:jc w:val="center"/>
                            <w:rPr>
                              <w:rFonts w:ascii="Calibri" w:hAnsi="Calibri"/>
                              <w:sz w:val="22"/>
                              <w:szCs w:val="22"/>
                            </w:rPr>
                          </w:pPr>
                          <w:r w:rsidRPr="00FE0838">
                            <w:rPr>
                              <w:rFonts w:ascii="Calibri" w:hAnsi="Calibri"/>
                              <w:sz w:val="22"/>
                              <w:szCs w:val="22"/>
                            </w:rPr>
                            <w:t>начало</w:t>
                          </w:r>
                        </w:p>
                      </w:txbxContent>
                    </v:textbox>
                  </v:shape>
                  <v:shape id="Блок-схема: знак завершения 310" o:spid="_x0000_s1030" type="#_x0000_t116" style="position:absolute;left:10658;top:88114;width:8941;height: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" strokeweight="1.5pt">
                    <v:textbox inset="1mm,0,1mm,0">
                      <w:txbxContent>
                        <w:p w14:paraId="230931EE" w14:textId="77777777" w:rsidR="001E3CB8" w:rsidRPr="00FE0838" w:rsidRDefault="001E3CB8" w:rsidP="00FE0838">
                          <w:pPr>
                            <w:spacing w:before="0"/>
                            <w:jc w:val="center"/>
                            <w:rPr>
                              <w:rFonts w:ascii="Calibri" w:hAnsi="Calibri"/>
                              <w:sz w:val="22"/>
                              <w:szCs w:val="22"/>
                            </w:rPr>
                          </w:pPr>
                          <w:r w:rsidRPr="00FE0838">
                            <w:rPr>
                              <w:rFonts w:ascii="Calibri" w:hAnsi="Calibri"/>
                              <w:sz w:val="22"/>
                              <w:szCs w:val="22"/>
                            </w:rPr>
                            <w:t>конец</w:t>
                          </w:r>
                        </w:p>
                      </w:txbxContent>
                    </v:textbox>
                  </v:shape>
                  <v:line id="Прямая соединительная линия 320" o:spid="_x0000_s1031" style="position:absolute;visibility:visible;mso-wrap-style:square" from="15312,3136" to="15312,4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ная линия уступом 322" o:spid="_x0000_s1032" type="#_x0000_t34" style="position:absolute;left:14257;top:87243;width:1742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31" o:spid="_x0000_s1033" type="#_x0000_t32" style="position:absolute;left:2385;top:13526;width:22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Поле 333" o:spid="_x0000_s1034" type="#_x0000_t202" style="position:absolute;left:336;top:31711;width:4051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<v:textbox>
                      <w:txbxContent>
                        <w:p w14:paraId="32CD4683" w14:textId="77777777" w:rsidR="001E3CB8" w:rsidRPr="00FE0838" w:rsidRDefault="001E3CB8" w:rsidP="001E3CB8">
                          <w:pPr>
                            <w:spacing w:before="0"/>
                            <w:jc w:val="center"/>
                            <w:rPr>
                              <w:rFonts w:asciiTheme="minorHAnsi" w:hAnsiTheme="minorHAnsi" w:cstheme="minorHAnsi"/>
                              <w:sz w:val="22"/>
                              <w:szCs w:val="22"/>
                            </w:rPr>
                          </w:pPr>
                          <w:r w:rsidRPr="00FE0838">
                            <w:rPr>
                              <w:rFonts w:asciiTheme="minorHAnsi" w:hAnsiTheme="minorHAnsi" w:cstheme="minorHAnsi"/>
                              <w:sz w:val="22"/>
                              <w:szCs w:val="22"/>
                            </w:rPr>
                            <w:t>да</w:t>
                          </w:r>
                        </w:p>
                      </w:txbxContent>
                    </v:textbox>
                  </v:shape>
                  <v:shape id="Поле 173" o:spid="_x0000_s1035" type="#_x0000_t202" style="position:absolute;left:27176;top:20833;width:405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<v:textbox>
                      <w:txbxContent>
                        <w:p w14:paraId="0816DB45" w14:textId="77777777" w:rsidR="001E3CB8" w:rsidRPr="004905EC" w:rsidRDefault="001E3CB8" w:rsidP="001E3CB8">
                          <w:pPr>
                            <w:spacing w:before="0"/>
                            <w:jc w:val="center"/>
                            <w:rPr>
                              <w:rFonts w:ascii="Calibri" w:hAnsi="Calibri"/>
                            </w:rPr>
                          </w:pPr>
                          <w:r w:rsidRPr="004905EC">
                            <w:rPr>
                              <w:rFonts w:ascii="Calibri" w:eastAsia="Calibri" w:hAnsi="Calibri"/>
                              <w:sz w:val="22"/>
                              <w:szCs w:val="22"/>
                            </w:rPr>
                            <w:t>нет</w:t>
                          </w:r>
                        </w:p>
                      </w:txbxContent>
                    </v:textbox>
                  </v:shape>
                </v:group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94" o:spid="_x0000_s1036" type="#_x0000_t110" style="position:absolute;left:12207;top:9771;width:20511;height:75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" strokeweight="1.5pt">
                  <v:textbox inset="1mm,0,1mm,0">
                    <w:txbxContent>
                      <w:p w14:paraId="6FE6AB13" w14:textId="77777777" w:rsidR="001E3CB8" w:rsidRPr="00FE0838" w:rsidRDefault="001E3CB8" w:rsidP="00FE0838">
                        <w:pPr>
                          <w:spacing w:before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Строковой литерал</w:t>
                        </w:r>
                      </w:p>
                    </w:txbxContent>
                  </v:textbox>
                </v:shape>
                <v:shape id="Блок-схема: решение 95" o:spid="_x0000_s1037" type="#_x0000_t110" style="position:absolute;left:10897;top:30049;width:23548;height:8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" strokeweight="1.5pt">
                  <v:textbox inset="1mm,0,1mm,0">
                    <w:txbxContent>
                      <w:p w14:paraId="7F3DDCE7" w14:textId="77777777" w:rsidR="001E3CB8" w:rsidRPr="00FE0838" w:rsidRDefault="001E3CB8" w:rsidP="001E3CB8">
                        <w:pPr>
                          <w:spacing w:before="0" w:line="254" w:lineRule="auto"/>
                          <w:jc w:val="center"/>
                          <w:rPr>
                            <w:rFonts w:ascii="Calibri Light" w:hAnsi="Calibri Light" w:cs="Calibri Light"/>
                            <w:sz w:val="22"/>
                            <w:szCs w:val="22"/>
                          </w:rPr>
                        </w:pPr>
                        <w:proofErr w:type="gramStart"/>
                        <w:r w:rsidRPr="00FE0838">
                          <w:rPr>
                            <w:rFonts w:ascii="Calibri Light" w:eastAsia="Calibri" w:hAnsi="Calibri Light" w:cs="Calibri Light"/>
                            <w:sz w:val="22"/>
                            <w:szCs w:val="22"/>
                          </w:rPr>
                          <w:t xml:space="preserve">Знак </w:t>
                        </w:r>
                        <w:r w:rsidRPr="00FE0838">
                          <w:rPr>
                            <w:rFonts w:ascii="Calibri Light" w:hAnsi="Calibri Light" w:cs="Calibri Light"/>
                            <w:sz w:val="22"/>
                            <w:szCs w:val="22"/>
                          </w:rPr>
                          <w:t>,</w:t>
                        </w:r>
                        <w:proofErr w:type="gramEnd"/>
                        <w:r w:rsidRPr="00FE0838">
                          <w:rPr>
                            <w:rFonts w:ascii="Calibri Light" w:hAnsi="Calibri Light" w:cs="Calibri Light"/>
                            <w:sz w:val="22"/>
                            <w:szCs w:val="22"/>
                          </w:rPr>
                          <w:t>()[]{}:=+-*%/!;&lt;&gt;&amp;|\n</w:t>
                        </w:r>
                      </w:p>
                    </w:txbxContent>
                  </v:textbox>
                </v:shape>
                <v:shape id="Блок-схема: решение 97" o:spid="_x0000_s1038" type="#_x0000_t110" style="position:absolute;left:12187;top:39829;width:20510;height:11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" strokeweight="1.5pt">
                  <v:textbox inset="1mm,0,1mm,0">
                    <w:txbxContent>
                      <w:p w14:paraId="0350846E" w14:textId="77777777" w:rsidR="001E3CB8" w:rsidRPr="00FE0838" w:rsidRDefault="001E3CB8" w:rsidP="001E3CB8">
                        <w:pPr>
                          <w:spacing w:line="252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Предыдущий токен разделитель</w:t>
                        </w:r>
                      </w:p>
                    </w:txbxContent>
                  </v:textbox>
                </v:shape>
                <v:shape id="Блок-схема: решение 98" o:spid="_x0000_s1039" type="#_x0000_t110" style="position:absolute;left:9570;top:53134;width:25207;height:10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" strokeweight="1.5pt">
                  <v:textbox inset="1mm,0,1mm,0">
                    <w:txbxContent>
                      <w:p w14:paraId="42F522D6" w14:textId="77777777" w:rsidR="001E3CB8" w:rsidRPr="00FE0838" w:rsidRDefault="001E3CB8" w:rsidP="00FE0838">
                        <w:pPr>
                          <w:spacing w:before="0" w:line="252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Символ “-” и крайний токен не буква и не число</w:t>
                        </w:r>
                      </w:p>
                    </w:txbxContent>
                  </v:textbox>
                </v:shape>
                <v:shape id="Блок-схема: решение 99" o:spid="_x0000_s1040" type="#_x0000_t110" style="position:absolute;left:7714;top:65116;width:29035;height:10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" strokeweight="1.5pt">
                  <v:textbox inset="1mm,0,1mm,0">
                    <w:txbxContent>
                      <w:p w14:paraId="51465265" w14:textId="77777777" w:rsidR="001E3CB8" w:rsidRPr="00FE0838" w:rsidRDefault="001E3CB8" w:rsidP="00FE0838">
                        <w:pPr>
                          <w:spacing w:before="0" w:line="252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Составной токен со следующим символом</w:t>
                        </w:r>
                      </w:p>
                    </w:txbxContent>
                  </v:textbox>
                </v:shape>
                <v:rect id="Прямоугольник 102" o:spid="_x0000_s1041" style="position:absolute;left:12838;top:76905;width:19112;height:5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" strokeweight="1.5pt">
                  <v:textbox inset="1mm,0,1mm,0">
                    <w:txbxContent>
                      <w:p w14:paraId="11D3D7B1" w14:textId="77777777" w:rsidR="001E3CB8" w:rsidRPr="00FE0838" w:rsidRDefault="001E3CB8" w:rsidP="00FE0838">
                        <w:pPr>
                          <w:spacing w:before="0" w:line="240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hAnsi="Calibri"/>
                            <w:sz w:val="22"/>
                            <w:szCs w:val="22"/>
                          </w:rPr>
                          <w:t>Создаем токен, очищаем буфер</w:t>
                        </w:r>
                      </w:p>
                    </w:txbxContent>
                  </v:textbox>
                </v:rect>
                <v:rect id="Прямоугольник 104" o:spid="_x0000_s1042" style="position:absolute;left:39910;top:76708;width:19107;height:5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" strokeweight="1.5pt">
                  <v:textbox inset="1mm,0,1mm,0">
                    <w:txbxContent>
                      <w:p w14:paraId="07066377" w14:textId="77777777" w:rsidR="001E3CB8" w:rsidRPr="00FE0838" w:rsidRDefault="001E3CB8" w:rsidP="00FE0838">
                        <w:pPr>
                          <w:spacing w:before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hAnsi="Calibri"/>
                            <w:sz w:val="22"/>
                            <w:szCs w:val="22"/>
                          </w:rPr>
                          <w:t>Добавляем символ в буфер</w:t>
                        </w:r>
                      </w:p>
                    </w:txbxContent>
                  </v:textbox>
                </v:rect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324" o:spid="_x0000_s1043" type="#_x0000_t35" style="position:absolute;left:12207;top:13527;width:10564;height:536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" adj="-4674,18369"/>
                <v:shape id="Блок-схема: решение 106" o:spid="_x0000_s1044" type="#_x0000_t110" style="position:absolute;left:10534;top:18887;width:24474;height:9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" strokeweight="1.5pt">
                  <v:textbox inset="1mm,0,1mm,0">
                    <w:txbxContent>
                      <w:p w14:paraId="1B228E9F" w14:textId="77777777" w:rsidR="001E3CB8" w:rsidRPr="00FE0838" w:rsidRDefault="001E3CB8" w:rsidP="001E3CB8">
                        <w:pPr>
                          <w:spacing w:before="0" w:line="254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Разделитель и буфер не пустой</w:t>
                        </w:r>
                      </w:p>
                    </w:txbxContent>
                  </v:textbox>
                </v:shape>
                <v:shape id="Соединительная линия уступом 324" o:spid="_x0000_s1045" type="#_x0000_t35" style="position:absolute;left:22671;top:23845;width:12337;height:620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" adj="-4002,19432"/>
                <v:shape id="Соединительная линия уступом 324" o:spid="_x0000_s1046" type="#_x0000_t35" style="position:absolute;left:10897;top:34369;width:11545;height:546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" adj="-5962,19347"/>
                <v:shape id="Соединительная линия уступом 324" o:spid="_x0000_s1047" type="#_x0000_t35" style="position:absolute;left:22174;top:45787;width:10523;height:734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" adj="-4692,19558"/>
                <v:shape id="Соединительная линия уступом 324" o:spid="_x0000_s1048" type="#_x0000_t35" style="position:absolute;left:9570;top:58618;width:12661;height:649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" adj="-3900,19916"/>
                <v:shape id="Соединительная линия уступом 324" o:spid="_x0000_s1049" type="#_x0000_t34" style="position:absolute;left:36749;top:70104;width:12876;height:8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" adj="-225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324" o:spid="_x0000_s1050" type="#_x0000_t33" style="position:absolute;left:34777;top:58618;width:14687;height:180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"/>
                <v:shape id="Соединительная линия уступом 324" o:spid="_x0000_s1051" type="#_x0000_t33" style="position:absolute;left:34445;top:34369;width:15019;height:4233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"/>
                <v:shape id="Прямоугольник с двумя вырезанными соседними углами 111" o:spid="_x0000_s1052" style="position:absolute;left:13559;top:4655;width:18488;height:3188;visibility:visible;mso-wrap-style:square;v-text-anchor:middle" coordsize="1089660,2584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" adj="-11796480,,5400" path="m43075,l1046585,r43075,43075l1089660,258445,,258445,,43075,43075,xe" strokeweight="1.5pt">
                  <v:stroke joinstyle="miter"/>
                  <v:formulas/>
                  <v:path arrowok="t" o:connecttype="custom" o:connectlocs="731,0;17758,0;18489,532;18489,3188;18489,3188;0,3188;0,3188;0,532;731,0" o:connectangles="0,0,0,0,0,0,0,0,0" textboxrect="0,0,1089660,258445"/>
                  <v:textbox inset="1mm,0,1mm,0">
                    <w:txbxContent>
                      <w:p w14:paraId="17C61AB1" w14:textId="77777777" w:rsidR="001E3CB8" w:rsidRPr="00FE0838" w:rsidRDefault="001E3CB8" w:rsidP="001E3CB8">
                        <w:pPr>
                          <w:spacing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пока не конец текста</w:t>
                        </w:r>
                      </w:p>
                    </w:txbxContent>
                  </v:textbox>
                </v:shape>
                <v:shape id="Соединительная линия уступом 322" o:spid="_x0000_s1053" type="#_x0000_t34" style="position:absolute;left:21498;top:8807;width:1928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"/>
                <v:shape id="Прямоугольник с двумя вырезанными соседними углами 112" o:spid="_x0000_s1054" style="position:absolute;left:12778;top:83930;width:19462;height:3217;flip:y;visibility:visible;mso-wrap-style:square;v-text-anchor:middle" coordsize="1005840,279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" adj="-11796480,,5400" path="m46568,l959272,r46568,46568l1005840,279400,,279400,,46568,46568,xe" strokeweight="1.5pt">
                  <v:stroke joinstyle="miter"/>
                  <v:formulas/>
                  <v:path arrowok="t" o:connecttype="custom" o:connectlocs="902,0;18560,0;19462,536;19462,3217;19462,3217;0,3217;0,3217;0,536;902,0" o:connectangles="0,0,0,0,0,0,0,0,0" textboxrect="0,0,1005840,279400"/>
                  <v:textbox inset="1mm,0,1mm,0">
                    <w:txbxContent>
                      <w:p w14:paraId="25FAC33B" w14:textId="77777777" w:rsidR="001E3CB8" w:rsidRDefault="001E3CB8" w:rsidP="001E3CB8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Поле 173" o:spid="_x0000_s1055" type="#_x0000_t202" style="position:absolute;left:32718;top:31972;width:7259;height: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<v:textbox>
                    <w:txbxContent>
                      <w:p w14:paraId="20207A7D" w14:textId="02B4DB79" w:rsidR="001E3CB8" w:rsidRPr="00FE0838" w:rsidRDefault="001E3CB8" w:rsidP="001E3CB8">
                        <w:pPr>
                          <w:spacing w:befor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shape>
                <v:shape id="Поле 333" o:spid="_x0000_s1056" type="#_x0000_t202" style="position:absolute;left:8943;top:42999;width:4045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1907CEE6" w14:textId="77777777" w:rsidR="001E3CB8" w:rsidRPr="00FE0838" w:rsidRDefault="001E3CB8" w:rsidP="00FE0838">
                        <w:pPr>
                          <w:spacing w:before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shape>
                <v:shape id="Поле 173" o:spid="_x0000_s1057" type="#_x0000_t202" style="position:absolute;left:32697;top:42899;width:405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<v:textbox>
                    <w:txbxContent>
                      <w:p w14:paraId="5B991DF4" w14:textId="77777777" w:rsidR="001E3CB8" w:rsidRPr="00FE0838" w:rsidRDefault="001E3CB8" w:rsidP="00FE0838">
                        <w:pPr>
                          <w:spacing w:before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shape>
                <v:shape id="Поле 173" o:spid="_x0000_s1058" type="#_x0000_t202" style="position:absolute;left:5816;top:55813;width:5724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<v:textbox>
                    <w:txbxContent>
                      <w:p w14:paraId="1C1EEFA9" w14:textId="77777777" w:rsidR="001E3CB8" w:rsidRPr="00FE0838" w:rsidRDefault="001E3CB8" w:rsidP="00FE0838">
                        <w:pPr>
                          <w:spacing w:before="0" w:line="254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shape>
                <v:shape id="Поле 173" o:spid="_x0000_s1059" type="#_x0000_t202" style="position:absolute;left:36111;top:67646;width:5907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++j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wRfnpEJdPYPAAD//wMAUEsBAi0AFAAGAAgAAAAhANvh9svuAAAAhQEAABMAAAAAAAAA&#10;AAAAAAAAAAAAAFtDb250ZW50X1R5cGVzXS54bWxQSwECLQAUAAYACAAAACEAWvQsW78AAAAVAQAA&#10;CwAAAAAAAAAAAAAAAAAfAQAAX3JlbHMvLnJlbHNQSwECLQAUAAYACAAAACEAtEvvo8YAAADcAAAA&#10;DwAAAAAAAAAAAAAAAAAHAgAAZHJzL2Rvd25yZXYueG1sUEsFBgAAAAADAAMAtwAAAPoCAAAAAA==&#10;" filled="f" stroked="f" strokeweight=".5pt">
                  <v:textbox>
                    <w:txbxContent>
                      <w:p w14:paraId="69DCEDF3" w14:textId="77777777" w:rsidR="001E3CB8" w:rsidRPr="00FE0838" w:rsidRDefault="001E3CB8" w:rsidP="00FE0838">
                        <w:pPr>
                          <w:spacing w:before="0" w:line="254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shape>
                <v:shape id="Соединительная линия уступом 324" o:spid="_x0000_s1060" type="#_x0000_t33" style="position:absolute;left:22462;top:81762;width:27002;height:114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"/>
                <v:shape id="Соединительная линия уступом 324" o:spid="_x0000_s1061" type="#_x0000_t34" style="position:absolute;left:21444;top:82913;width:1907;height: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"/>
                <v:shape id="Соединительная линия уступом 324" o:spid="_x0000_s1062" type="#_x0000_t35" style="position:absolute;left:12187;top:45787;width:10207;height:3711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" adj="-23894,21563"/>
                <v:shape id="Соединительная линия уступом 324" o:spid="_x0000_s1063" type="#_x0000_t35" style="position:absolute;left:10534;top:23845;width:11860;height:5306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" adj="-15092,21309"/>
                <v:shape id="Поле 333" o:spid="_x0000_s1064" type="#_x0000_t202" style="position:absolute;left:6626;top:20865;width:4044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<v:textbox>
                    <w:txbxContent>
                      <w:p w14:paraId="5BA16F06" w14:textId="77777777" w:rsidR="001E3CB8" w:rsidRPr="00FE0838" w:rsidRDefault="001E3CB8" w:rsidP="001E3CB8">
                        <w:pPr>
                          <w:spacing w:before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shape>
                <v:shape id="Соединительная линия уступом 324" o:spid="_x0000_s1065" type="#_x0000_t33" style="position:absolute;left:32718;top:13527;width:16746;height:6318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"/>
                <v:shape id="Поле 333" o:spid="_x0000_s1066" type="#_x0000_t202" style="position:absolute;left:32565;top:10959;width:404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5B2D1AA9" w14:textId="77777777" w:rsidR="001E3CB8" w:rsidRPr="00FE0838" w:rsidRDefault="001E3CB8" w:rsidP="00FE0838">
                        <w:pPr>
                          <w:spacing w:before="0" w:line="254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shape>
                <v:shape id="Поле 173" o:spid="_x0000_s1067" type="#_x0000_t202" style="position:absolute;left:8943;top:10467;width:405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<v:textbox>
                    <w:txbxContent>
                      <w:p w14:paraId="6C64AB4B" w14:textId="77777777" w:rsidR="001E3CB8" w:rsidRPr="00FE0838" w:rsidRDefault="001E3CB8" w:rsidP="00FE0838">
                        <w:pPr>
                          <w:spacing w:before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shape>
                <v:shape id="Поле 333" o:spid="_x0000_s1068" type="#_x0000_t202" style="position:absolute;left:34606;top:55616;width:404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0SR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z/mMLrmXCBnP8BAAD//wMAUEsBAi0AFAAGAAgAAAAhANvh9svuAAAAhQEAABMAAAAAAAAAAAAA&#10;AAAAAAAAAFtDb250ZW50X1R5cGVzXS54bWxQSwECLQAUAAYACAAAACEAWvQsW78AAAAVAQAACwAA&#10;AAAAAAAAAAAAAAAfAQAAX3JlbHMvLnJlbHNQSwECLQAUAAYACAAAACEA0TdEkcMAAADcAAAADwAA&#10;AAAAAAAAAAAAAAAHAgAAZHJzL2Rvd25yZXYueG1sUEsFBgAAAAADAAMAtwAAAPcCAAAAAA==&#10;" filled="f" stroked="f" strokeweight=".5pt">
                  <v:textbox>
                    <w:txbxContent>
                      <w:p w14:paraId="6D0C5DA5" w14:textId="77777777" w:rsidR="001E3CB8" w:rsidRPr="00FE0838" w:rsidRDefault="001E3CB8" w:rsidP="00FE0838">
                        <w:pPr>
                          <w:spacing w:before="0" w:line="254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shape>
                <v:shape id="Соединительная линия уступом 324" o:spid="_x0000_s1069" type="#_x0000_t33" style="position:absolute;left:5254;top:70187;width:2460;height:601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"/>
                <v:shape id="Поле 333" o:spid="_x0000_s1070" type="#_x0000_t202" style="position:absolute;left:5254;top:67449;width:4045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0E717775" w14:textId="77777777" w:rsidR="001E3CB8" w:rsidRPr="00FE0838" w:rsidRDefault="001E3CB8" w:rsidP="00FE0838">
                        <w:pPr>
                          <w:spacing w:before="0" w:line="252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FE0838"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shape>
                <v:shape id="Прямая со стрелкой 183" o:spid="_x0000_s1071" type="#_x0000_t32" style="position:absolute;left:2286;top:23845;width:8248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">
                  <v:stroke endarrow="open"/>
                </v:shape>
                <v:shape id="Прямая со стрелкой 184" o:spid="_x0000_s1072" type="#_x0000_t32" style="position:absolute;left:22582;top:29440;width:146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">
                  <v:stroke endarrow="open"/>
                </v:shape>
                <v:shape id="Прямая со стрелкой 185" o:spid="_x0000_s1073" type="#_x0000_t32" style="position:absolute;left:664;top:45787;width:1152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">
                  <v:stroke endarrow="open"/>
                </v:shape>
                <v:shape id="Прямая со стрелкой 186" o:spid="_x0000_s1074" type="#_x0000_t32" style="position:absolute;left:7225;top:58618;width:275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">
                  <v:stroke endarrow="open"/>
                </v:shape>
                <v:shape id="Прямая со стрелкой 187" o:spid="_x0000_s1075" type="#_x0000_t32" style="position:absolute;left:5054;top:70149;width:2660;height: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">
                  <v:stroke endarrow="open"/>
                </v:shape>
                <v:shape id="Прямая со стрелкой 188" o:spid="_x0000_s1076" type="#_x0000_t32" style="position:absolute;left:7362;top:34369;width:3535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">
                  <v:stroke endarrow="open"/>
                </v:shape>
                <v:shape id="Прямая со стрелкой 189" o:spid="_x0000_s1077" type="#_x0000_t32" style="position:absolute;left:22231;top:82905;width:1468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">
                  <v:stroke endarrow="open"/>
                </v:shape>
                <v:shape id="Прямая со стрелкой 190" o:spid="_x0000_s1078" type="#_x0000_t32" style="position:absolute;left:22068;top:52425;width:129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">
                  <v:stroke endarrow="open"/>
                </v:shape>
                <w10:wrap type="tight" anchorx="margin"/>
              </v:group>
            </w:pict>
          </mc:Fallback>
        </mc:AlternateContent>
      </w:r>
    </w:p>
    <w:p w14:paraId="2108726E" w14:textId="25029729" w:rsidR="00F54DAE" w:rsidRPr="008B1B6A" w:rsidRDefault="007B593C" w:rsidP="00837059">
      <w:pPr>
        <w:pStyle w:val="2"/>
        <w:spacing w:before="40" w:after="0"/>
        <w:ind w:left="993" w:hanging="284"/>
      </w:pPr>
      <w:r w:rsidRPr="00693D8C">
        <w:lastRenderedPageBreak/>
        <w:t xml:space="preserve"> </w:t>
      </w:r>
      <w:bookmarkStart w:id="16" w:name="_Toc42887907"/>
      <w:bookmarkStart w:id="17" w:name="_Toc42888358"/>
      <w:r w:rsidR="00F54DAE" w:rsidRPr="008B1B6A">
        <w:t>Результат работы</w:t>
      </w:r>
      <w:bookmarkEnd w:id="12"/>
      <w:bookmarkEnd w:id="13"/>
      <w:bookmarkEnd w:id="16"/>
      <w:bookmarkEnd w:id="17"/>
    </w:p>
    <w:p w14:paraId="5C1AA8CC" w14:textId="77777777" w:rsidR="00F54DAE" w:rsidRDefault="00F54DAE" w:rsidP="00F54DAE">
      <w:pPr>
        <w:pStyle w:val="a1"/>
      </w:pPr>
      <w:r>
        <w:t>Результатом работы лексического анализатора является набор токенов.</w:t>
      </w:r>
    </w:p>
    <w:p w14:paraId="05CA74DA" w14:textId="469AC01B" w:rsidR="00F54DAE" w:rsidRPr="008B1B6A" w:rsidRDefault="00E1763C" w:rsidP="000204E9">
      <w:pPr>
        <w:pStyle w:val="12"/>
        <w:spacing w:after="0"/>
      </w:pPr>
      <w:bookmarkStart w:id="18" w:name="синтаксический-анализ"/>
      <w:bookmarkStart w:id="19" w:name="_Toc42703500"/>
      <w:r w:rsidRPr="00693D8C">
        <w:lastRenderedPageBreak/>
        <w:t xml:space="preserve"> </w:t>
      </w:r>
      <w:bookmarkStart w:id="20" w:name="_Toc42887908"/>
      <w:bookmarkStart w:id="21" w:name="_Toc42888359"/>
      <w:r w:rsidR="00F54DAE" w:rsidRPr="008B1B6A">
        <w:t>Синтаксический анализ</w:t>
      </w:r>
      <w:bookmarkEnd w:id="18"/>
      <w:bookmarkEnd w:id="19"/>
      <w:bookmarkEnd w:id="20"/>
      <w:bookmarkEnd w:id="21"/>
    </w:p>
    <w:p w14:paraId="42F18166" w14:textId="7104FF00" w:rsidR="00F54DAE" w:rsidRPr="008B1B6A" w:rsidRDefault="009F4528" w:rsidP="009F4528">
      <w:pPr>
        <w:pStyle w:val="2"/>
        <w:spacing w:before="40" w:after="0"/>
        <w:ind w:left="851" w:hanging="142"/>
      </w:pPr>
      <w:bookmarkStart w:id="22" w:name="описание-1"/>
      <w:bookmarkStart w:id="23" w:name="_Toc42703501"/>
      <w:r w:rsidRPr="008B1B6A">
        <w:rPr>
          <w:lang w:val="en-US"/>
        </w:rPr>
        <w:t xml:space="preserve"> </w:t>
      </w:r>
      <w:bookmarkStart w:id="24" w:name="_Toc42887909"/>
      <w:bookmarkStart w:id="25" w:name="_Toc42888360"/>
      <w:r w:rsidR="00F54DAE" w:rsidRPr="008B1B6A">
        <w:t>Описание</w:t>
      </w:r>
      <w:bookmarkEnd w:id="22"/>
      <w:bookmarkEnd w:id="23"/>
      <w:bookmarkEnd w:id="24"/>
      <w:bookmarkEnd w:id="25"/>
    </w:p>
    <w:p w14:paraId="4DE4E3D9" w14:textId="24EF1145" w:rsidR="00F54DAE" w:rsidRPr="00AB4E5F" w:rsidRDefault="00F54DAE" w:rsidP="00EF2758">
      <w:pPr>
        <w:pStyle w:val="a1"/>
      </w:pPr>
      <w:r>
        <w:t xml:space="preserve">Задача синтаксического анализатора — провести разбор текста программы, сопоставив его с эталоном, данным в описании </w:t>
      </w:r>
      <w:r w:rsidR="00311203">
        <w:t>языка [</w:t>
      </w:r>
      <w:r>
        <w:t>1]. Структура конструкций синтаксического анализатора более сложна, чем структура идентификаторов и чисел. Поэтому для описания синтаксиса языка нужны более мощные грамматики нежели регулярные. Для этих целей были использованы контекстно-свободные грамматики.</w:t>
      </w:r>
    </w:p>
    <w:p w14:paraId="6105CCD4" w14:textId="26EE1896" w:rsidR="00F54DAE" w:rsidRPr="006077F4" w:rsidRDefault="00F54DAE" w:rsidP="00F54DAE">
      <w:pPr>
        <w:pStyle w:val="a1"/>
      </w:pPr>
      <w:r>
        <w:t>Для</w:t>
      </w:r>
      <w:r w:rsidRPr="006077F4">
        <w:t xml:space="preserve"> </w:t>
      </w:r>
      <w:r>
        <w:t>синтаксического</w:t>
      </w:r>
      <w:r w:rsidRPr="006077F4">
        <w:t xml:space="preserve"> </w:t>
      </w:r>
      <w:r>
        <w:t>анализа</w:t>
      </w:r>
      <w:r w:rsidRPr="006077F4">
        <w:t xml:space="preserve">, </w:t>
      </w:r>
      <w:r>
        <w:t>в</w:t>
      </w:r>
      <w:r w:rsidRPr="006077F4">
        <w:t xml:space="preserve"> </w:t>
      </w:r>
      <w:r>
        <w:t>данной</w:t>
      </w:r>
      <w:r w:rsidRPr="006077F4">
        <w:t xml:space="preserve"> </w:t>
      </w:r>
      <w:r>
        <w:t>работе</w:t>
      </w:r>
      <w:r w:rsidRPr="006077F4">
        <w:t xml:space="preserve">, </w:t>
      </w:r>
      <w:r>
        <w:t>используется</w:t>
      </w:r>
      <w:r w:rsidRPr="006077F4">
        <w:t xml:space="preserve"> </w:t>
      </w:r>
      <w:r>
        <w:t>метод</w:t>
      </w:r>
      <w:r w:rsidRPr="006077F4">
        <w:t xml:space="preserve"> </w:t>
      </w:r>
      <w:r>
        <w:t>рекурсивного</w:t>
      </w:r>
      <w:r w:rsidRPr="006077F4">
        <w:t xml:space="preserve"> </w:t>
      </w:r>
      <w:r>
        <w:t>спуска</w:t>
      </w:r>
      <w:r w:rsidRPr="006077F4">
        <w:t xml:space="preserve">. </w:t>
      </w:r>
      <w:r>
        <w:t>Суть</w:t>
      </w:r>
      <w:r w:rsidRPr="006077F4">
        <w:t xml:space="preserve"> </w:t>
      </w:r>
      <w:r>
        <w:t>метода</w:t>
      </w:r>
      <w:r w:rsidRPr="006077F4">
        <w:t xml:space="preserve">, </w:t>
      </w:r>
      <w:r>
        <w:t>заключается</w:t>
      </w:r>
      <w:r w:rsidRPr="006077F4">
        <w:t xml:space="preserve"> </w:t>
      </w:r>
      <w:r>
        <w:t>в</w:t>
      </w:r>
      <w:r w:rsidRPr="006077F4">
        <w:t xml:space="preserve"> </w:t>
      </w:r>
      <w:r>
        <w:t>создании</w:t>
      </w:r>
      <w:r w:rsidRPr="006077F4">
        <w:t xml:space="preserve"> </w:t>
      </w:r>
      <w:r>
        <w:t>ряда</w:t>
      </w:r>
      <w:r w:rsidRPr="006077F4">
        <w:t xml:space="preserve"> </w:t>
      </w:r>
      <w:r>
        <w:t>функций</w:t>
      </w:r>
      <w:r w:rsidRPr="006077F4">
        <w:t xml:space="preserve"> </w:t>
      </w:r>
      <w:r>
        <w:t>с</w:t>
      </w:r>
      <w:r w:rsidRPr="006077F4">
        <w:t xml:space="preserve"> </w:t>
      </w:r>
      <w:r>
        <w:t>именами</w:t>
      </w:r>
      <w:r w:rsidRPr="006077F4">
        <w:t xml:space="preserve">, </w:t>
      </w:r>
      <w:r>
        <w:t>как</w:t>
      </w:r>
      <w:r w:rsidRPr="006077F4">
        <w:t xml:space="preserve"> </w:t>
      </w:r>
      <w:r>
        <w:t>у</w:t>
      </w:r>
      <w:r w:rsidRPr="006077F4">
        <w:t xml:space="preserve"> </w:t>
      </w:r>
      <w:r>
        <w:t>продукций</w:t>
      </w:r>
      <w:r w:rsidRPr="006077F4">
        <w:t xml:space="preserve"> </w:t>
      </w:r>
      <w:r>
        <w:t>грамматики</w:t>
      </w:r>
      <w:r w:rsidRPr="006077F4">
        <w:t xml:space="preserve">. </w:t>
      </w:r>
      <w:r>
        <w:t>Процесс</w:t>
      </w:r>
      <w:r w:rsidRPr="006077F4">
        <w:t xml:space="preserve"> </w:t>
      </w:r>
      <w:r>
        <w:t>разбора</w:t>
      </w:r>
      <w:r w:rsidRPr="006077F4">
        <w:t xml:space="preserve"> </w:t>
      </w:r>
      <w:r>
        <w:t>начинается</w:t>
      </w:r>
      <w:r w:rsidRPr="006077F4">
        <w:t xml:space="preserve"> </w:t>
      </w:r>
      <w:r>
        <w:t>с</w:t>
      </w:r>
      <w:r w:rsidRPr="006077F4">
        <w:t xml:space="preserve"> </w:t>
      </w:r>
      <w:r>
        <w:t>главной</w:t>
      </w:r>
      <w:r w:rsidRPr="006077F4">
        <w:t xml:space="preserve"> </w:t>
      </w:r>
      <w:r>
        <w:t>продукции</w:t>
      </w:r>
      <w:r w:rsidRPr="006077F4">
        <w:t xml:space="preserve">, </w:t>
      </w:r>
      <w:r w:rsidR="002E70D1">
        <w:t xml:space="preserve">и </w:t>
      </w:r>
      <w:r>
        <w:t>в</w:t>
      </w:r>
      <w:r w:rsidRPr="006077F4">
        <w:t xml:space="preserve"> </w:t>
      </w:r>
      <w:r>
        <w:t>процессе</w:t>
      </w:r>
      <w:r w:rsidRPr="006077F4">
        <w:t xml:space="preserve"> </w:t>
      </w:r>
      <w:r>
        <w:t>её</w:t>
      </w:r>
      <w:r w:rsidRPr="006077F4">
        <w:t xml:space="preserve"> </w:t>
      </w:r>
      <w:r>
        <w:t>разбора</w:t>
      </w:r>
      <w:r w:rsidRPr="006077F4">
        <w:t xml:space="preserve">, </w:t>
      </w:r>
      <w:r>
        <w:t>происходят</w:t>
      </w:r>
      <w:r w:rsidRPr="006077F4">
        <w:t xml:space="preserve"> </w:t>
      </w:r>
      <w:r>
        <w:t>переходы</w:t>
      </w:r>
      <w:r w:rsidRPr="006077F4">
        <w:t xml:space="preserve"> </w:t>
      </w:r>
      <w:r>
        <w:t>между</w:t>
      </w:r>
      <w:r w:rsidRPr="006077F4">
        <w:t xml:space="preserve"> </w:t>
      </w:r>
      <w:r>
        <w:t>правилами</w:t>
      </w:r>
      <w:r w:rsidRPr="006077F4">
        <w:t xml:space="preserve">, </w:t>
      </w:r>
      <w:r>
        <w:t>а</w:t>
      </w:r>
      <w:r w:rsidRPr="006077F4">
        <w:t xml:space="preserve"> </w:t>
      </w:r>
      <w:r>
        <w:t>значит</w:t>
      </w:r>
      <w:r w:rsidRPr="006077F4">
        <w:t xml:space="preserve"> </w:t>
      </w:r>
      <w:r>
        <w:t>и</w:t>
      </w:r>
      <w:r w:rsidRPr="006077F4">
        <w:t xml:space="preserve"> </w:t>
      </w:r>
      <w:r>
        <w:t>функциями</w:t>
      </w:r>
      <w:r w:rsidRPr="006077F4">
        <w:t xml:space="preserve"> </w:t>
      </w:r>
      <w:r>
        <w:t>обработчиками</w:t>
      </w:r>
      <w:r w:rsidRPr="006077F4">
        <w:t xml:space="preserve">, </w:t>
      </w:r>
      <w:r>
        <w:t>каждая</w:t>
      </w:r>
      <w:r w:rsidRPr="006077F4">
        <w:t xml:space="preserve"> </w:t>
      </w:r>
      <w:r>
        <w:t>из</w:t>
      </w:r>
      <w:r w:rsidRPr="006077F4">
        <w:t xml:space="preserve"> </w:t>
      </w:r>
      <w:r>
        <w:t>которых</w:t>
      </w:r>
      <w:r w:rsidRPr="006077F4">
        <w:t xml:space="preserve"> </w:t>
      </w:r>
      <w:r>
        <w:t>разбирает</w:t>
      </w:r>
      <w:r w:rsidRPr="006077F4">
        <w:t xml:space="preserve"> </w:t>
      </w:r>
      <w:r>
        <w:t>свою</w:t>
      </w:r>
      <w:r w:rsidRPr="006077F4">
        <w:t xml:space="preserve"> </w:t>
      </w:r>
      <w:r>
        <w:t>часть</w:t>
      </w:r>
      <w:r w:rsidRPr="006077F4">
        <w:t xml:space="preserve"> </w:t>
      </w:r>
      <w:r>
        <w:t>правила</w:t>
      </w:r>
      <w:r w:rsidRPr="006077F4">
        <w:t>.</w:t>
      </w:r>
    </w:p>
    <w:p w14:paraId="368FC86B" w14:textId="77777777" w:rsidR="00F54DAE" w:rsidRPr="006077F4" w:rsidRDefault="00F54DAE">
      <w:pPr>
        <w:pStyle w:val="a1"/>
      </w:pPr>
      <w:r>
        <w:t>Задача</w:t>
      </w:r>
      <w:r w:rsidRPr="006077F4">
        <w:t xml:space="preserve"> </w:t>
      </w:r>
      <w:r>
        <w:t>синтаксического</w:t>
      </w:r>
      <w:r w:rsidRPr="006077F4">
        <w:t xml:space="preserve"> </w:t>
      </w:r>
      <w:r>
        <w:t>анализа</w:t>
      </w:r>
      <w:r w:rsidRPr="006077F4">
        <w:t xml:space="preserve"> </w:t>
      </w:r>
      <w:r>
        <w:t>состоит</w:t>
      </w:r>
      <w:r w:rsidRPr="006077F4">
        <w:t xml:space="preserve"> </w:t>
      </w:r>
      <w:r>
        <w:t>в</w:t>
      </w:r>
      <w:r w:rsidRPr="006077F4">
        <w:t xml:space="preserve"> </w:t>
      </w:r>
      <w:r>
        <w:t>том</w:t>
      </w:r>
      <w:r w:rsidRPr="006077F4">
        <w:t xml:space="preserve">, </w:t>
      </w:r>
      <w:r>
        <w:t>чтобы</w:t>
      </w:r>
      <w:r w:rsidRPr="006077F4">
        <w:t xml:space="preserve"> </w:t>
      </w:r>
      <w:r>
        <w:t>определить</w:t>
      </w:r>
      <w:r w:rsidRPr="006077F4">
        <w:t xml:space="preserve"> </w:t>
      </w:r>
      <w:r>
        <w:t>имеет</w:t>
      </w:r>
      <w:r w:rsidRPr="006077F4">
        <w:t xml:space="preserve"> </w:t>
      </w:r>
      <w:r>
        <w:t>ли</w:t>
      </w:r>
      <w:r w:rsidRPr="006077F4">
        <w:t xml:space="preserve"> </w:t>
      </w:r>
      <w:r>
        <w:t>цепочка</w:t>
      </w:r>
      <w:r w:rsidRPr="006077F4">
        <w:t xml:space="preserve"> </w:t>
      </w:r>
      <w:r>
        <w:t>лексем</w:t>
      </w:r>
      <w:r w:rsidRPr="006077F4">
        <w:t xml:space="preserve"> </w:t>
      </w:r>
      <w:r>
        <w:t>конструкцию</w:t>
      </w:r>
      <w:r w:rsidRPr="006077F4">
        <w:t xml:space="preserve">, </w:t>
      </w:r>
      <w:r>
        <w:t>заданную</w:t>
      </w:r>
      <w:r w:rsidRPr="006077F4">
        <w:t xml:space="preserve"> </w:t>
      </w:r>
      <w:r>
        <w:t>синтаксисом</w:t>
      </w:r>
      <w:r w:rsidRPr="006077F4">
        <w:t xml:space="preserve"> </w:t>
      </w:r>
      <w:r>
        <w:t>языка</w:t>
      </w:r>
      <w:r w:rsidRPr="006077F4">
        <w:t xml:space="preserve">. </w:t>
      </w:r>
      <w:r>
        <w:t>Этот</w:t>
      </w:r>
      <w:r w:rsidRPr="006077F4">
        <w:t xml:space="preserve"> </w:t>
      </w:r>
      <w:r>
        <w:t>этап</w:t>
      </w:r>
      <w:r w:rsidRPr="006077F4">
        <w:t xml:space="preserve"> </w:t>
      </w:r>
      <w:r>
        <w:t>является</w:t>
      </w:r>
      <w:r w:rsidRPr="006077F4">
        <w:t xml:space="preserve"> </w:t>
      </w:r>
      <w:r>
        <w:t>основным</w:t>
      </w:r>
      <w:r w:rsidRPr="006077F4">
        <w:t xml:space="preserve"> </w:t>
      </w:r>
      <w:r>
        <w:t>для</w:t>
      </w:r>
      <w:r w:rsidRPr="006077F4">
        <w:t xml:space="preserve"> </w:t>
      </w:r>
      <w:r>
        <w:t>поиска</w:t>
      </w:r>
      <w:r w:rsidRPr="006077F4">
        <w:t xml:space="preserve"> </w:t>
      </w:r>
      <w:r>
        <w:t>ошибок</w:t>
      </w:r>
      <w:r w:rsidRPr="006077F4">
        <w:t xml:space="preserve"> </w:t>
      </w:r>
      <w:r>
        <w:t>в</w:t>
      </w:r>
      <w:r w:rsidRPr="006077F4">
        <w:t xml:space="preserve"> </w:t>
      </w:r>
      <w:r>
        <w:t>написанной</w:t>
      </w:r>
      <w:r w:rsidRPr="006077F4">
        <w:t xml:space="preserve"> </w:t>
      </w:r>
      <w:r>
        <w:t>программе</w:t>
      </w:r>
      <w:r w:rsidRPr="006077F4">
        <w:t>.</w:t>
      </w:r>
    </w:p>
    <w:p w14:paraId="45087DD3" w14:textId="5234230D" w:rsidR="00F54DAE" w:rsidRPr="006077F4" w:rsidRDefault="00F54DAE">
      <w:pPr>
        <w:pStyle w:val="a1"/>
      </w:pPr>
      <w:r>
        <w:t>Результатом</w:t>
      </w:r>
      <w:r w:rsidRPr="006077F4">
        <w:t xml:space="preserve"> </w:t>
      </w:r>
      <w:r>
        <w:t>синтаксического</w:t>
      </w:r>
      <w:r w:rsidRPr="006077F4">
        <w:t xml:space="preserve"> </w:t>
      </w:r>
      <w:r>
        <w:t>анализа</w:t>
      </w:r>
      <w:r w:rsidRPr="006077F4">
        <w:t xml:space="preserve"> </w:t>
      </w:r>
      <w:r>
        <w:t>является</w:t>
      </w:r>
      <w:r w:rsidRPr="006077F4">
        <w:t xml:space="preserve"> </w:t>
      </w:r>
      <w:proofErr w:type="spellStart"/>
      <w:r w:rsidRPr="00FC4DEA">
        <w:rPr>
          <w:lang w:val="en-US"/>
        </w:rPr>
        <w:t>AbstractSyntaxTree</w:t>
      </w:r>
      <w:proofErr w:type="spellEnd"/>
      <w:r w:rsidRPr="006077F4">
        <w:t xml:space="preserve">, </w:t>
      </w:r>
      <w:r w:rsidR="00265990">
        <w:t xml:space="preserve">класс, где содержится </w:t>
      </w:r>
      <w:r>
        <w:t>абстрактное</w:t>
      </w:r>
      <w:r w:rsidRPr="006077F4">
        <w:t xml:space="preserve"> </w:t>
      </w:r>
      <w:r>
        <w:t>синтаксическое</w:t>
      </w:r>
      <w:r w:rsidRPr="006077F4">
        <w:t xml:space="preserve"> </w:t>
      </w:r>
      <w:r>
        <w:t>дерево</w:t>
      </w:r>
      <w:r w:rsidRPr="006077F4">
        <w:t xml:space="preserve"> — </w:t>
      </w:r>
      <w:r>
        <w:t>это</w:t>
      </w:r>
      <w:r w:rsidRPr="006077F4">
        <w:t xml:space="preserve"> </w:t>
      </w:r>
      <w:r>
        <w:t>дерево</w:t>
      </w:r>
      <w:r w:rsidRPr="006077F4">
        <w:t xml:space="preserve">, </w:t>
      </w:r>
      <w:r>
        <w:t>которое</w:t>
      </w:r>
      <w:r w:rsidRPr="006077F4">
        <w:t xml:space="preserve"> </w:t>
      </w:r>
      <w:r>
        <w:t>в</w:t>
      </w:r>
      <w:r w:rsidRPr="006077F4">
        <w:t xml:space="preserve"> </w:t>
      </w:r>
      <w:r>
        <w:t>абстрактном</w:t>
      </w:r>
      <w:r w:rsidRPr="006077F4">
        <w:t xml:space="preserve"> </w:t>
      </w:r>
      <w:r>
        <w:t>виде</w:t>
      </w:r>
      <w:r w:rsidRPr="006077F4">
        <w:t xml:space="preserve"> </w:t>
      </w:r>
      <w:r>
        <w:t>представляет</w:t>
      </w:r>
      <w:r w:rsidRPr="006077F4">
        <w:t xml:space="preserve"> </w:t>
      </w:r>
      <w:r>
        <w:t>структуру</w:t>
      </w:r>
      <w:r w:rsidRPr="006077F4">
        <w:t xml:space="preserve"> </w:t>
      </w:r>
      <w:r>
        <w:t>программы</w:t>
      </w:r>
      <w:r w:rsidRPr="006077F4">
        <w:t xml:space="preserve">. </w:t>
      </w:r>
      <w:r w:rsidRPr="00FC4DEA">
        <w:rPr>
          <w:lang w:val="en-US"/>
        </w:rPr>
        <w:t>AST</w:t>
      </w:r>
      <w:r w:rsidRPr="006077F4">
        <w:t xml:space="preserve"> </w:t>
      </w:r>
      <w:r>
        <w:t>содержит</w:t>
      </w:r>
      <w:r w:rsidRPr="006077F4">
        <w:t xml:space="preserve"> </w:t>
      </w:r>
      <w:r>
        <w:t>полную</w:t>
      </w:r>
      <w:r w:rsidRPr="006077F4">
        <w:t xml:space="preserve"> </w:t>
      </w:r>
      <w:r>
        <w:t>синтаксическую</w:t>
      </w:r>
      <w:r w:rsidRPr="006077F4">
        <w:t xml:space="preserve"> </w:t>
      </w:r>
      <w:r>
        <w:t>модель</w:t>
      </w:r>
      <w:r w:rsidRPr="006077F4">
        <w:t xml:space="preserve"> </w:t>
      </w:r>
      <w:r>
        <w:t>программы</w:t>
      </w:r>
      <w:r w:rsidRPr="006077F4">
        <w:t xml:space="preserve"> </w:t>
      </w:r>
      <w:r>
        <w:t>без</w:t>
      </w:r>
      <w:r w:rsidRPr="006077F4">
        <w:t xml:space="preserve"> </w:t>
      </w:r>
      <w:r>
        <w:t>лишних</w:t>
      </w:r>
      <w:r w:rsidRPr="006077F4">
        <w:t xml:space="preserve"> </w:t>
      </w:r>
      <w:r>
        <w:t>деталей</w:t>
      </w:r>
      <w:r w:rsidRPr="006077F4">
        <w:t xml:space="preserve"> (</w:t>
      </w:r>
      <w:r>
        <w:t>таких</w:t>
      </w:r>
      <w:r w:rsidRPr="006077F4">
        <w:t xml:space="preserve">, </w:t>
      </w:r>
      <w:r>
        <w:t>как</w:t>
      </w:r>
      <w:r w:rsidRPr="006077F4">
        <w:t xml:space="preserve"> </w:t>
      </w:r>
      <w:r>
        <w:t>пробельные</w:t>
      </w:r>
      <w:r w:rsidRPr="006077F4">
        <w:t xml:space="preserve"> </w:t>
      </w:r>
      <w:r>
        <w:t>символы</w:t>
      </w:r>
      <w:r w:rsidRPr="006077F4">
        <w:t xml:space="preserve"> </w:t>
      </w:r>
      <w:r>
        <w:t>или</w:t>
      </w:r>
      <w:r w:rsidRPr="006077F4">
        <w:t xml:space="preserve"> </w:t>
      </w:r>
      <w:r>
        <w:t>комментарии</w:t>
      </w:r>
      <w:r w:rsidRPr="006077F4">
        <w:t>).</w:t>
      </w:r>
    </w:p>
    <w:p w14:paraId="3A06875D" w14:textId="2148968F" w:rsidR="00F54DAE" w:rsidRPr="00265990" w:rsidRDefault="00F54DAE" w:rsidP="00C02953">
      <w:pPr>
        <w:pStyle w:val="a1"/>
      </w:pPr>
      <w:r w:rsidRPr="00FC4DEA">
        <w:rPr>
          <w:lang w:val="en-US"/>
        </w:rPr>
        <w:t>AST</w:t>
      </w:r>
      <w:r w:rsidRPr="006077F4">
        <w:t xml:space="preserve"> </w:t>
      </w:r>
      <w:r>
        <w:t>состоит</w:t>
      </w:r>
      <w:r w:rsidRPr="006077F4">
        <w:t xml:space="preserve"> </w:t>
      </w:r>
      <w:r>
        <w:t>из</w:t>
      </w:r>
      <w:r w:rsidRPr="006077F4">
        <w:t xml:space="preserve"> </w:t>
      </w:r>
      <w:r>
        <w:t>узлов</w:t>
      </w:r>
      <w:r w:rsidRPr="006077F4">
        <w:t xml:space="preserve">, </w:t>
      </w:r>
      <w:r>
        <w:t>каждый</w:t>
      </w:r>
      <w:r w:rsidRPr="006077F4">
        <w:t xml:space="preserve"> </w:t>
      </w:r>
      <w:r>
        <w:t>узел</w:t>
      </w:r>
      <w:r w:rsidRPr="006077F4">
        <w:t xml:space="preserve"> </w:t>
      </w:r>
      <w:r>
        <w:t>задается</w:t>
      </w:r>
      <w:r w:rsidRPr="006077F4">
        <w:t xml:space="preserve"> </w:t>
      </w:r>
      <w:r>
        <w:t>с</w:t>
      </w:r>
      <w:r w:rsidRPr="006077F4">
        <w:t xml:space="preserve"> </w:t>
      </w:r>
      <w:r>
        <w:t>помощью</w:t>
      </w:r>
      <w:r w:rsidRPr="006077F4">
        <w:t xml:space="preserve"> </w:t>
      </w:r>
      <w:r>
        <w:t>класса</w:t>
      </w:r>
      <w:r w:rsidRPr="006077F4">
        <w:t xml:space="preserve"> </w:t>
      </w:r>
      <w:r w:rsidRPr="00FC4DEA">
        <w:rPr>
          <w:rStyle w:val="VerbatimChar"/>
          <w:lang w:val="en-US"/>
        </w:rPr>
        <w:t>Node</w:t>
      </w:r>
      <w:r w:rsidRPr="006077F4">
        <w:t xml:space="preserve">. </w:t>
      </w:r>
      <w:r>
        <w:t>Каждый</w:t>
      </w:r>
      <w:r w:rsidRPr="006077F4">
        <w:t xml:space="preserve"> </w:t>
      </w:r>
      <w:r>
        <w:t>узел</w:t>
      </w:r>
      <w:r w:rsidRPr="006077F4">
        <w:t xml:space="preserve"> </w:t>
      </w:r>
      <w:r>
        <w:t>имеет</w:t>
      </w:r>
      <w:r w:rsidRPr="006077F4">
        <w:t xml:space="preserve"> </w:t>
      </w:r>
      <w:r>
        <w:t>значение</w:t>
      </w:r>
      <w:r w:rsidRPr="006077F4">
        <w:t xml:space="preserve">, </w:t>
      </w:r>
      <w:r>
        <w:t>тип</w:t>
      </w:r>
      <w:r w:rsidRPr="006077F4">
        <w:t xml:space="preserve">, </w:t>
      </w:r>
      <w:r>
        <w:t>а</w:t>
      </w:r>
      <w:r w:rsidRPr="006077F4">
        <w:t xml:space="preserve"> </w:t>
      </w:r>
      <w:r w:rsidR="00EE63A2">
        <w:t>также</w:t>
      </w:r>
      <w:r w:rsidRPr="006077F4">
        <w:t xml:space="preserve"> 4 </w:t>
      </w:r>
      <w:r>
        <w:t>потомка</w:t>
      </w:r>
      <w:r w:rsidR="00265990">
        <w:t xml:space="preserve"> на другие </w:t>
      </w:r>
      <w:r w:rsidR="00265990">
        <w:rPr>
          <w:lang w:val="en-US"/>
        </w:rPr>
        <w:t>Node</w:t>
      </w:r>
      <w:r w:rsidR="00265990" w:rsidRPr="00265990">
        <w:t xml:space="preserve">. </w:t>
      </w:r>
      <w:r w:rsidR="00265990">
        <w:t xml:space="preserve">Имеются указатели на объект класса </w:t>
      </w:r>
      <w:r w:rsidR="00265990">
        <w:rPr>
          <w:lang w:val="en-US"/>
        </w:rPr>
        <w:t>Function</w:t>
      </w:r>
      <w:r w:rsidR="00265990" w:rsidRPr="00265990">
        <w:t xml:space="preserve"> </w:t>
      </w:r>
      <w:r w:rsidR="00265990">
        <w:t xml:space="preserve">и указатель на объект класса </w:t>
      </w:r>
      <w:r w:rsidR="00265990">
        <w:rPr>
          <w:lang w:val="en-US"/>
        </w:rPr>
        <w:t>Variable</w:t>
      </w:r>
      <w:r w:rsidR="00265990" w:rsidRPr="00265990">
        <w:t xml:space="preserve">. </w:t>
      </w:r>
      <w:r w:rsidR="00265990">
        <w:t xml:space="preserve">Нужны для более удобной работы с </w:t>
      </w:r>
      <w:r w:rsidR="00265990">
        <w:rPr>
          <w:lang w:val="en-US"/>
        </w:rPr>
        <w:t>Node</w:t>
      </w:r>
      <w:r w:rsidR="00265990" w:rsidRPr="00265990">
        <w:t xml:space="preserve"> </w:t>
      </w:r>
      <w:r w:rsidR="00265990">
        <w:t xml:space="preserve">в </w:t>
      </w:r>
      <w:r w:rsidR="00265990">
        <w:rPr>
          <w:lang w:val="en-US"/>
        </w:rPr>
        <w:t>ASM</w:t>
      </w:r>
      <w:r w:rsidR="00265990" w:rsidRPr="00265990">
        <w:t xml:space="preserve">. </w:t>
      </w:r>
      <w:r w:rsidR="00265990">
        <w:t xml:space="preserve">Также имеется поле типа </w:t>
      </w:r>
      <w:r w:rsidR="00265990">
        <w:rPr>
          <w:lang w:val="en-US"/>
        </w:rPr>
        <w:t>int</w:t>
      </w:r>
      <w:r w:rsidR="00265990" w:rsidRPr="00265990">
        <w:t xml:space="preserve"> </w:t>
      </w:r>
      <w:r w:rsidR="00265990">
        <w:rPr>
          <w:lang w:val="en-US"/>
        </w:rPr>
        <w:t>Id</w:t>
      </w:r>
      <w:r w:rsidR="00265990" w:rsidRPr="00265990">
        <w:t xml:space="preserve">. </w:t>
      </w:r>
      <w:r w:rsidR="00265990">
        <w:t xml:space="preserve">Необходимо, например, для правильной нумерации строковых переменных в блоке данных </w:t>
      </w:r>
      <w:r w:rsidR="00265990">
        <w:rPr>
          <w:lang w:val="en-US"/>
        </w:rPr>
        <w:t>ASM</w:t>
      </w:r>
      <w:r w:rsidR="00265990" w:rsidRPr="00265990">
        <w:t>.</w:t>
      </w:r>
    </w:p>
    <w:p w14:paraId="082A682C" w14:textId="57619788" w:rsidR="00F54DAE" w:rsidRPr="008B1B6A" w:rsidRDefault="00626CEC" w:rsidP="000B5D3E">
      <w:pPr>
        <w:pStyle w:val="2"/>
        <w:spacing w:before="40" w:after="0"/>
        <w:ind w:left="993" w:hanging="284"/>
      </w:pPr>
      <w:bookmarkStart w:id="26" w:name="реализация-1"/>
      <w:bookmarkStart w:id="27" w:name="_Toc42703502"/>
      <w:r w:rsidRPr="00265990">
        <w:rPr>
          <w:b w:val="0"/>
        </w:rPr>
        <w:lastRenderedPageBreak/>
        <w:t xml:space="preserve"> </w:t>
      </w:r>
      <w:bookmarkStart w:id="28" w:name="_Toc42887910"/>
      <w:bookmarkStart w:id="29" w:name="_Toc42888361"/>
      <w:r w:rsidR="00F54DAE" w:rsidRPr="008B1B6A">
        <w:t>Реализация</w:t>
      </w:r>
      <w:bookmarkEnd w:id="26"/>
      <w:bookmarkEnd w:id="27"/>
      <w:bookmarkEnd w:id="28"/>
      <w:bookmarkEnd w:id="29"/>
    </w:p>
    <w:p w14:paraId="253911B1" w14:textId="0EBB6DB6" w:rsidR="00C14AAC" w:rsidRDefault="00ED6BBE" w:rsidP="00F54DAE">
      <w:pPr>
        <w:pStyle w:val="a1"/>
      </w:pPr>
      <w:r>
        <w:t>Для реализации синтаксического анализа был создан класс</w:t>
      </w:r>
      <w:r w:rsidR="00F54DAE">
        <w:t xml:space="preserve"> </w:t>
      </w:r>
      <w:r w:rsidR="00FE0838">
        <w:rPr>
          <w:rStyle w:val="VerbatimChar"/>
          <w:lang w:val="en-US"/>
        </w:rPr>
        <w:t>Parser</w:t>
      </w:r>
      <w:r w:rsidR="00F54DAE">
        <w:t xml:space="preserve">. </w:t>
      </w:r>
      <w:r>
        <w:t xml:space="preserve">Так как анализатор работает с помощью метода рекурсивного спуска, для каждой продукции грамматики была создана отдельная функция в классе </w:t>
      </w:r>
      <w:r w:rsidR="00511794">
        <w:t>с именем,</w:t>
      </w:r>
      <w:r>
        <w:t xml:space="preserve"> совпадающим с именем продукции.</w:t>
      </w:r>
    </w:p>
    <w:p w14:paraId="116CD602" w14:textId="67CFAFBD" w:rsidR="00C14AAC" w:rsidRPr="00D13907" w:rsidRDefault="00C14AAC" w:rsidP="00AC5E9B">
      <w:pPr>
        <w:pStyle w:val="a1"/>
        <w:ind w:firstLine="0"/>
      </w:pPr>
    </w:p>
    <w:p w14:paraId="5DEB060C" w14:textId="3809CF5C" w:rsidR="00F54DAE" w:rsidRPr="00E96B7D" w:rsidRDefault="00E96B7D" w:rsidP="00E96B7D">
      <w:pPr>
        <w:pStyle w:val="a1"/>
        <w:ind w:firstLine="0"/>
      </w:pPr>
      <w:r w:rsidRPr="00D13907">
        <w:tab/>
      </w:r>
      <w:r>
        <w:t xml:space="preserve">Ниже описаны все функции для </w:t>
      </w:r>
      <w:proofErr w:type="spellStart"/>
      <w:r>
        <w:t>нетерминалов</w:t>
      </w:r>
      <w:proofErr w:type="spellEnd"/>
      <w:r>
        <w:t xml:space="preserve"> грамматики, для каждой функции написано, за что она отве</w:t>
      </w:r>
      <w:r w:rsidR="009C491A">
        <w:t>ч</w:t>
      </w:r>
      <w:r>
        <w:t xml:space="preserve">ает: </w:t>
      </w:r>
    </w:p>
    <w:p w14:paraId="1C53DEB1" w14:textId="508C4AE0" w:rsidR="00F54DAE" w:rsidRPr="00E50934" w:rsidRDefault="00F54DAE" w:rsidP="00CF2F15">
      <w:pPr>
        <w:pStyle w:val="Compact"/>
        <w:numPr>
          <w:ilvl w:val="0"/>
          <w:numId w:val="7"/>
        </w:numPr>
      </w:pPr>
      <w:r w:rsidRPr="00AC5E9B">
        <w:rPr>
          <w:rStyle w:val="VerbatimChar"/>
          <w:lang w:val="en-US"/>
        </w:rPr>
        <w:t>Node</w:t>
      </w:r>
      <w:r w:rsidRPr="00E50934">
        <w:rPr>
          <w:rStyle w:val="VerbatimChar"/>
        </w:rPr>
        <w:t xml:space="preserve">* </w:t>
      </w:r>
      <w:proofErr w:type="gramStart"/>
      <w:r w:rsidR="00E50934">
        <w:rPr>
          <w:rStyle w:val="VerbatimChar"/>
          <w:lang w:val="en-US"/>
        </w:rPr>
        <w:t>Parse</w:t>
      </w:r>
      <w:r w:rsidRPr="00E50934">
        <w:rPr>
          <w:rStyle w:val="VerbatimChar"/>
        </w:rPr>
        <w:t>(</w:t>
      </w:r>
      <w:proofErr w:type="gramEnd"/>
      <w:r w:rsidRPr="00E50934">
        <w:rPr>
          <w:rStyle w:val="VerbatimChar"/>
        </w:rPr>
        <w:t>);</w:t>
      </w:r>
      <w:r w:rsidRPr="00E50934">
        <w:t xml:space="preserve"> — </w:t>
      </w:r>
      <w:r w:rsidR="00E50934">
        <w:t xml:space="preserve">начало работы с деревом, создается корневой узел </w:t>
      </w:r>
      <w:r w:rsidR="00E50934" w:rsidRPr="00E50934">
        <w:t>“</w:t>
      </w:r>
      <w:r w:rsidR="00E50934">
        <w:rPr>
          <w:lang w:val="en-US"/>
        </w:rPr>
        <w:t>PROG</w:t>
      </w:r>
      <w:r w:rsidR="00E50934" w:rsidRPr="00E50934">
        <w:t>”;</w:t>
      </w:r>
    </w:p>
    <w:p w14:paraId="7B7D41D8" w14:textId="0D116EA6" w:rsidR="00AC5E9B" w:rsidRDefault="00AC5E9B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>*</w:t>
      </w:r>
      <w:r w:rsidR="00D7691B">
        <w:rPr>
          <w:rStyle w:val="VerbatimChar"/>
        </w:rPr>
        <w:t xml:space="preserve"> </w:t>
      </w:r>
      <w:proofErr w:type="spellStart"/>
      <w:proofErr w:type="gramStart"/>
      <w:r w:rsidR="00E50934">
        <w:rPr>
          <w:rStyle w:val="VerbatimChar"/>
          <w:lang w:val="en-US"/>
        </w:rPr>
        <w:t>Statemets</w:t>
      </w:r>
      <w:proofErr w:type="spellEnd"/>
      <w:r w:rsidR="00E50934" w:rsidRPr="00E50934">
        <w:rPr>
          <w:rStyle w:val="VerbatimChar"/>
        </w:rPr>
        <w:t>(</w:t>
      </w:r>
      <w:proofErr w:type="gramEnd"/>
      <w:r w:rsidR="00E50934" w:rsidRPr="00E50934">
        <w:rPr>
          <w:rStyle w:val="VerbatimChar"/>
        </w:rPr>
        <w:t>)</w:t>
      </w:r>
      <w:r>
        <w:t xml:space="preserve"> — </w:t>
      </w:r>
      <w:r w:rsidR="00E50934">
        <w:t xml:space="preserve">обрабатываются основные блоки </w:t>
      </w:r>
      <w:r w:rsidR="00E50934">
        <w:rPr>
          <w:lang w:val="en-US"/>
        </w:rPr>
        <w:t>Statement</w:t>
      </w:r>
      <w:r w:rsidR="00E50934" w:rsidRPr="00E50934">
        <w:t xml:space="preserve">, </w:t>
      </w:r>
      <w:r w:rsidR="00E50934">
        <w:t>создается их последовательная цепочка, через указатели друг на друга. Добавляем блоки, которые могут быть вне функций</w:t>
      </w:r>
      <w:r w:rsidR="000A09B9">
        <w:rPr>
          <w:lang w:val="en-US"/>
        </w:rPr>
        <w:t>;</w:t>
      </w:r>
    </w:p>
    <w:p w14:paraId="040725F2" w14:textId="53A2F999" w:rsidR="00014B4C" w:rsidRPr="00E50934" w:rsidRDefault="00014B4C" w:rsidP="00CF2F15">
      <w:pPr>
        <w:pStyle w:val="Compact"/>
        <w:numPr>
          <w:ilvl w:val="0"/>
          <w:numId w:val="7"/>
        </w:numPr>
      </w:pPr>
      <w:r w:rsidRPr="00D7691B">
        <w:rPr>
          <w:rStyle w:val="VerbatimChar"/>
          <w:lang w:val="en-US"/>
        </w:rPr>
        <w:t>Node</w:t>
      </w:r>
      <w:r w:rsidRPr="00E50934">
        <w:rPr>
          <w:rStyle w:val="VerbatimChar"/>
        </w:rPr>
        <w:t xml:space="preserve">* </w:t>
      </w:r>
      <w:proofErr w:type="gramStart"/>
      <w:r w:rsidR="00E50934">
        <w:rPr>
          <w:rStyle w:val="VerbatimChar"/>
          <w:lang w:val="en-US"/>
        </w:rPr>
        <w:t>Statement</w:t>
      </w:r>
      <w:r w:rsidRPr="00E50934">
        <w:rPr>
          <w:rStyle w:val="VerbatimChar"/>
        </w:rPr>
        <w:t>(</w:t>
      </w:r>
      <w:proofErr w:type="gramEnd"/>
      <w:r w:rsidRPr="00E50934">
        <w:rPr>
          <w:rStyle w:val="VerbatimChar"/>
        </w:rPr>
        <w:t>);</w:t>
      </w:r>
      <w:r w:rsidRPr="00E50934">
        <w:t xml:space="preserve"> —</w:t>
      </w:r>
      <w:r w:rsidR="00D7691B" w:rsidRPr="00E50934">
        <w:t xml:space="preserve"> </w:t>
      </w:r>
      <w:r w:rsidR="00D7691B">
        <w:t>основ</w:t>
      </w:r>
      <w:r w:rsidR="00E50934">
        <w:t>ной метод по обработке конструкций в языке. Основные</w:t>
      </w:r>
      <w:r w:rsidR="00E50934" w:rsidRPr="000A09B9">
        <w:t xml:space="preserve">: </w:t>
      </w:r>
      <w:r w:rsidR="00E50934">
        <w:t>переменные, условия, циклы, выражения</w:t>
      </w:r>
      <w:r w:rsidR="000A09B9" w:rsidRPr="000A09B9">
        <w:t>;</w:t>
      </w:r>
    </w:p>
    <w:p w14:paraId="3B2E471C" w14:textId="2A13F5F7" w:rsidR="00200721" w:rsidRPr="00E50934" w:rsidRDefault="00200721" w:rsidP="00CF2F15">
      <w:pPr>
        <w:pStyle w:val="Compact"/>
        <w:numPr>
          <w:ilvl w:val="0"/>
          <w:numId w:val="7"/>
        </w:numPr>
      </w:pPr>
      <w:r w:rsidRPr="00D7691B">
        <w:rPr>
          <w:rStyle w:val="VerbatimChar"/>
          <w:lang w:val="en-US"/>
        </w:rPr>
        <w:t>Node</w:t>
      </w:r>
      <w:r w:rsidRPr="00E50934">
        <w:rPr>
          <w:rStyle w:val="VerbatimChar"/>
        </w:rPr>
        <w:t xml:space="preserve">* </w:t>
      </w:r>
      <w:proofErr w:type="spellStart"/>
      <w:proofErr w:type="gramStart"/>
      <w:r w:rsidR="00E50934" w:rsidRPr="00E50934">
        <w:t>GetSignatureFunc</w:t>
      </w:r>
      <w:proofErr w:type="spellEnd"/>
      <w:r w:rsidRPr="00E50934">
        <w:rPr>
          <w:rStyle w:val="VerbatimChar"/>
        </w:rPr>
        <w:t>(</w:t>
      </w:r>
      <w:proofErr w:type="gramEnd"/>
      <w:r w:rsidRPr="00E50934">
        <w:rPr>
          <w:rStyle w:val="VerbatimChar"/>
        </w:rPr>
        <w:t>);</w:t>
      </w:r>
      <w:r w:rsidRPr="00E50934">
        <w:t xml:space="preserve"> — </w:t>
      </w:r>
      <w:r w:rsidR="00E50934">
        <w:t>получаем сигнатуру функции</w:t>
      </w:r>
      <w:r w:rsidRPr="00E50934">
        <w:t>;</w:t>
      </w:r>
    </w:p>
    <w:p w14:paraId="674CAFF5" w14:textId="2BDBE41B" w:rsidR="00014B4C" w:rsidRPr="000A09B9" w:rsidRDefault="00014B4C" w:rsidP="00CF2F15">
      <w:pPr>
        <w:pStyle w:val="Compact"/>
        <w:numPr>
          <w:ilvl w:val="0"/>
          <w:numId w:val="7"/>
        </w:numPr>
      </w:pPr>
      <w:r w:rsidRPr="000A09B9">
        <w:rPr>
          <w:rStyle w:val="VerbatimChar"/>
          <w:lang w:val="en-US"/>
        </w:rPr>
        <w:t>Node</w:t>
      </w:r>
      <w:r w:rsidRPr="000A09B9">
        <w:rPr>
          <w:rStyle w:val="VerbatimChar"/>
        </w:rPr>
        <w:t xml:space="preserve">* </w:t>
      </w:r>
      <w:proofErr w:type="spellStart"/>
      <w:proofErr w:type="gramStart"/>
      <w:r w:rsidR="00E50934" w:rsidRPr="000A09B9">
        <w:rPr>
          <w:lang w:val="en-US"/>
        </w:rPr>
        <w:t>GetListParameters</w:t>
      </w:r>
      <w:proofErr w:type="spellEnd"/>
      <w:r w:rsidRPr="000A09B9">
        <w:rPr>
          <w:rStyle w:val="VerbatimChar"/>
        </w:rPr>
        <w:t>(</w:t>
      </w:r>
      <w:proofErr w:type="gramEnd"/>
      <w:r w:rsidRPr="000A09B9">
        <w:rPr>
          <w:rStyle w:val="VerbatimChar"/>
        </w:rPr>
        <w:t>);</w:t>
      </w:r>
      <w:r w:rsidRPr="000A09B9">
        <w:t xml:space="preserve"> — </w:t>
      </w:r>
      <w:r w:rsidR="000A09B9">
        <w:t>получаем</w:t>
      </w:r>
      <w:r w:rsidR="000A09B9" w:rsidRPr="000A09B9">
        <w:t xml:space="preserve"> </w:t>
      </w:r>
      <w:r w:rsidR="000A09B9">
        <w:t>список</w:t>
      </w:r>
      <w:r w:rsidR="000A09B9" w:rsidRPr="000A09B9">
        <w:t xml:space="preserve"> </w:t>
      </w:r>
      <w:r w:rsidR="000A09B9">
        <w:t>параметров в функции</w:t>
      </w:r>
      <w:r w:rsidR="000A09B9" w:rsidRPr="000A09B9">
        <w:t>;</w:t>
      </w:r>
    </w:p>
    <w:p w14:paraId="661E6284" w14:textId="15C78579" w:rsidR="005A4A78" w:rsidRPr="000A09B9" w:rsidRDefault="005A4A78" w:rsidP="00CF2F15">
      <w:pPr>
        <w:pStyle w:val="Compact"/>
        <w:numPr>
          <w:ilvl w:val="0"/>
          <w:numId w:val="7"/>
        </w:numPr>
      </w:pPr>
      <w:r w:rsidRPr="000A09B9">
        <w:rPr>
          <w:rStyle w:val="VerbatimChar"/>
          <w:lang w:val="en-US"/>
        </w:rPr>
        <w:t>Node</w:t>
      </w:r>
      <w:r w:rsidRPr="000A09B9">
        <w:rPr>
          <w:rStyle w:val="VerbatimChar"/>
        </w:rPr>
        <w:t xml:space="preserve">* </w:t>
      </w:r>
      <w:proofErr w:type="spellStart"/>
      <w:proofErr w:type="gramStart"/>
      <w:r w:rsidR="00E50934" w:rsidRPr="000A09B9">
        <w:rPr>
          <w:lang w:val="en-US"/>
        </w:rPr>
        <w:t>GetResultFunc</w:t>
      </w:r>
      <w:proofErr w:type="spellEnd"/>
      <w:r w:rsidRPr="000A09B9">
        <w:rPr>
          <w:rStyle w:val="VerbatimChar"/>
        </w:rPr>
        <w:t>(</w:t>
      </w:r>
      <w:proofErr w:type="gramEnd"/>
      <w:r w:rsidRPr="000A09B9">
        <w:rPr>
          <w:rStyle w:val="VerbatimChar"/>
        </w:rPr>
        <w:t>);</w:t>
      </w:r>
      <w:r w:rsidRPr="000A09B9">
        <w:t xml:space="preserve"> — </w:t>
      </w:r>
      <w:r w:rsidR="000A09B9">
        <w:t>получаем</w:t>
      </w:r>
      <w:r w:rsidR="000A09B9" w:rsidRPr="000A09B9">
        <w:t xml:space="preserve"> </w:t>
      </w:r>
      <w:r w:rsidR="000A09B9">
        <w:t>тип</w:t>
      </w:r>
      <w:r w:rsidR="000A09B9" w:rsidRPr="000A09B9">
        <w:t xml:space="preserve"> </w:t>
      </w:r>
      <w:r w:rsidR="000A09B9">
        <w:t>возвращаемого значения функции</w:t>
      </w:r>
      <w:r w:rsidR="000A09B9" w:rsidRPr="000A09B9">
        <w:t>;</w:t>
      </w:r>
    </w:p>
    <w:p w14:paraId="02FAD8FF" w14:textId="77A8577F" w:rsidR="00F54DAE" w:rsidRPr="00200721" w:rsidRDefault="000A09B9" w:rsidP="00CF2F15">
      <w:pPr>
        <w:pStyle w:val="Compact"/>
        <w:numPr>
          <w:ilvl w:val="0"/>
          <w:numId w:val="7"/>
        </w:numPr>
        <w:rPr>
          <w:lang w:val="en-US"/>
        </w:rPr>
      </w:pPr>
      <w:r>
        <w:rPr>
          <w:rStyle w:val="VerbatimChar"/>
          <w:lang w:val="en-US"/>
        </w:rPr>
        <w:t>void</w:t>
      </w:r>
      <w:r w:rsidR="00F54DAE" w:rsidRPr="00200721">
        <w:rPr>
          <w:rStyle w:val="VerbatimChar"/>
          <w:lang w:val="en-US"/>
        </w:rPr>
        <w:t xml:space="preserve"> </w:t>
      </w:r>
      <w:proofErr w:type="spellStart"/>
      <w:proofErr w:type="gramStart"/>
      <w:r w:rsidRPr="000A09B9">
        <w:t>InitializationArray</w:t>
      </w:r>
      <w:proofErr w:type="spellEnd"/>
      <w:r w:rsidR="00F54DAE" w:rsidRPr="00200721">
        <w:rPr>
          <w:rStyle w:val="VerbatimChar"/>
          <w:lang w:val="en-US"/>
        </w:rPr>
        <w:t>(</w:t>
      </w:r>
      <w:proofErr w:type="gramEnd"/>
      <w:r w:rsidR="00F54DAE" w:rsidRPr="00200721">
        <w:rPr>
          <w:rStyle w:val="VerbatimChar"/>
          <w:lang w:val="en-US"/>
        </w:rPr>
        <w:t>);</w:t>
      </w:r>
      <w:r w:rsidR="00F54DAE" w:rsidRPr="00200721">
        <w:rPr>
          <w:lang w:val="en-US"/>
        </w:rPr>
        <w:t xml:space="preserve"> — </w:t>
      </w:r>
      <w:r>
        <w:t>инициализация массива</w:t>
      </w:r>
      <w:r>
        <w:rPr>
          <w:lang w:val="en-US"/>
        </w:rPr>
        <w:t>;</w:t>
      </w:r>
    </w:p>
    <w:p w14:paraId="6C637332" w14:textId="10A14EF3" w:rsidR="00F54DAE" w:rsidRPr="00200721" w:rsidRDefault="00F54DAE" w:rsidP="00CF2F15">
      <w:pPr>
        <w:pStyle w:val="Compact"/>
        <w:numPr>
          <w:ilvl w:val="0"/>
          <w:numId w:val="7"/>
        </w:numPr>
      </w:pPr>
      <w:r w:rsidRPr="0043520E">
        <w:rPr>
          <w:rStyle w:val="VerbatimChar"/>
          <w:lang w:val="en-US"/>
        </w:rPr>
        <w:t>Node</w:t>
      </w:r>
      <w:r w:rsidRPr="00200721">
        <w:rPr>
          <w:rStyle w:val="VerbatimChar"/>
        </w:rPr>
        <w:t xml:space="preserve">* </w:t>
      </w:r>
      <w:proofErr w:type="spellStart"/>
      <w:proofErr w:type="gramStart"/>
      <w:r w:rsidR="000A09B9" w:rsidRPr="000A09B9">
        <w:rPr>
          <w:rStyle w:val="VerbatimChar"/>
          <w:lang w:val="en-US"/>
        </w:rPr>
        <w:t>ParentExprSBra</w:t>
      </w:r>
      <w:proofErr w:type="spellEnd"/>
      <w:r w:rsidRPr="00200721">
        <w:rPr>
          <w:rStyle w:val="VerbatimChar"/>
        </w:rPr>
        <w:t>(</w:t>
      </w:r>
      <w:proofErr w:type="gramEnd"/>
      <w:r w:rsidRPr="00200721">
        <w:rPr>
          <w:rStyle w:val="VerbatimChar"/>
        </w:rPr>
        <w:t>);</w:t>
      </w:r>
      <w:r w:rsidRPr="00200721">
        <w:t xml:space="preserve"> — </w:t>
      </w:r>
      <w:r w:rsidR="000A09B9">
        <w:t>обработка выражений с квадратными скобками (то есть с массивами).</w:t>
      </w:r>
    </w:p>
    <w:p w14:paraId="3E4726B9" w14:textId="0066A169" w:rsidR="00F54DAE" w:rsidRPr="00200721" w:rsidRDefault="00F54DAE" w:rsidP="00CF2F15">
      <w:pPr>
        <w:pStyle w:val="Compact"/>
        <w:numPr>
          <w:ilvl w:val="0"/>
          <w:numId w:val="7"/>
        </w:numPr>
      </w:pPr>
      <w:r w:rsidRPr="0043520E">
        <w:rPr>
          <w:rStyle w:val="VerbatimChar"/>
          <w:lang w:val="en-US"/>
        </w:rPr>
        <w:t>Node</w:t>
      </w:r>
      <w:r w:rsidRPr="00200721">
        <w:rPr>
          <w:rStyle w:val="VerbatimChar"/>
        </w:rPr>
        <w:t xml:space="preserve">* </w:t>
      </w:r>
      <w:proofErr w:type="spellStart"/>
      <w:r w:rsidR="000A09B9" w:rsidRPr="000A09B9">
        <w:t>ParentExpr</w:t>
      </w:r>
      <w:proofErr w:type="spellEnd"/>
      <w:r w:rsidR="000A09B9" w:rsidRPr="000A09B9">
        <w:t xml:space="preserve"> </w:t>
      </w:r>
      <w:r w:rsidRPr="00200721">
        <w:rPr>
          <w:rStyle w:val="VerbatimChar"/>
        </w:rPr>
        <w:t>();</w:t>
      </w:r>
      <w:r w:rsidRPr="00200721">
        <w:t xml:space="preserve"> — </w:t>
      </w:r>
      <w:r w:rsidR="00255928">
        <w:t>обработка</w:t>
      </w:r>
      <w:r w:rsidR="00255928">
        <w:t xml:space="preserve"> выражений с круглыми скобками</w:t>
      </w:r>
    </w:p>
    <w:p w14:paraId="4AA564CB" w14:textId="09850676" w:rsidR="00F54DAE" w:rsidRDefault="00F54DAE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="000A09B9" w:rsidRPr="000A09B9">
        <w:t>Expr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255928">
        <w:t xml:space="preserve">обработка </w:t>
      </w:r>
      <w:r w:rsidR="00255928">
        <w:t>основных операций</w:t>
      </w:r>
    </w:p>
    <w:p w14:paraId="46189491" w14:textId="2BE71F14" w:rsidR="00F54DAE" w:rsidRDefault="00F54DAE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="000A09B9" w:rsidRPr="000A09B9">
        <w:t>LogOr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выражения </w:t>
      </w:r>
      <w:r w:rsidR="00255928">
        <w:t>с логическим или</w:t>
      </w:r>
    </w:p>
    <w:p w14:paraId="2E4E6DF2" w14:textId="549BD475" w:rsidR="00F54DAE" w:rsidRDefault="00F54DAE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="000A09B9" w:rsidRPr="000A09B9">
        <w:t>Log</w:t>
      </w:r>
      <w:proofErr w:type="spellEnd"/>
      <w:r w:rsidR="000A09B9">
        <w:rPr>
          <w:lang w:val="en-US"/>
        </w:rPr>
        <w:t>And</w:t>
      </w:r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255928">
        <w:t xml:space="preserve">выражения с логическим </w:t>
      </w:r>
      <w:r w:rsidR="00255928">
        <w:t>и</w:t>
      </w:r>
    </w:p>
    <w:p w14:paraId="2714D162" w14:textId="012CD864" w:rsidR="000A09B9" w:rsidRDefault="000A09B9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Pr="000A09B9">
        <w:t>Log</w:t>
      </w:r>
      <w:r>
        <w:rPr>
          <w:lang w:val="en-US"/>
        </w:rPr>
        <w:t>UnarOr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255928">
        <w:t xml:space="preserve">выражения с </w:t>
      </w:r>
      <w:r w:rsidR="00255928">
        <w:t xml:space="preserve">унарным </w:t>
      </w:r>
      <w:r w:rsidR="00255928">
        <w:t>логическим или</w:t>
      </w:r>
    </w:p>
    <w:p w14:paraId="64B15E63" w14:textId="5C91853A" w:rsidR="000A09B9" w:rsidRDefault="000A09B9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Pr="000A09B9">
        <w:t>Log</w:t>
      </w:r>
      <w:r>
        <w:rPr>
          <w:lang w:val="en-US"/>
        </w:rPr>
        <w:t>UnarAnd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255928">
        <w:t xml:space="preserve">выражения с унарным логическим </w:t>
      </w:r>
      <w:r w:rsidR="00255928">
        <w:t>и</w:t>
      </w:r>
    </w:p>
    <w:p w14:paraId="037EE83E" w14:textId="2D906382" w:rsidR="000A09B9" w:rsidRDefault="000A09B9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lastRenderedPageBreak/>
        <w:t>Node</w:t>
      </w:r>
      <w:proofErr w:type="spellEnd"/>
      <w:r>
        <w:rPr>
          <w:rStyle w:val="VerbatimChar"/>
        </w:rPr>
        <w:t xml:space="preserve">* </w:t>
      </w:r>
      <w:proofErr w:type="gramStart"/>
      <w:r>
        <w:rPr>
          <w:rStyle w:val="VerbatimChar"/>
          <w:lang w:val="en-US"/>
        </w:rPr>
        <w:t>Compare</w:t>
      </w:r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255928">
        <w:t>выражения с</w:t>
      </w:r>
      <w:r w:rsidR="00255928">
        <w:t xml:space="preserve"> различными сравнениями</w:t>
      </w:r>
    </w:p>
    <w:p w14:paraId="36A031B2" w14:textId="403BB834" w:rsidR="000A09B9" w:rsidRDefault="000A09B9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gramStart"/>
      <w:r w:rsidR="00255928">
        <w:rPr>
          <w:lang w:val="en-US"/>
        </w:rPr>
        <w:t>Add</w:t>
      </w:r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выражения</w:t>
      </w:r>
      <w:r w:rsidR="00255928">
        <w:t xml:space="preserve"> со</w:t>
      </w:r>
      <w:r>
        <w:t xml:space="preserve"> </w:t>
      </w:r>
      <w:r w:rsidR="00255928">
        <w:t>сложением и вычитанием</w:t>
      </w:r>
    </w:p>
    <w:p w14:paraId="5A570B4B" w14:textId="3D6482EC" w:rsidR="00255928" w:rsidRDefault="00255928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>
        <w:rPr>
          <w:lang w:val="en-US"/>
        </w:rPr>
        <w:t>Mul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выражения</w:t>
      </w:r>
      <w:r>
        <w:t xml:space="preserve"> с умножением и делением</w:t>
      </w:r>
    </w:p>
    <w:p w14:paraId="53FF76AB" w14:textId="54227650" w:rsidR="00255928" w:rsidRDefault="00255928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>*</w:t>
      </w:r>
      <w:r w:rsidRPr="0025592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5928">
        <w:t>Unar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1D56A8">
        <w:t>операции инкремента и декремента. Постфиксного и префиксного</w:t>
      </w:r>
      <w:r w:rsidR="001D56A8">
        <w:rPr>
          <w:lang w:val="en-US"/>
        </w:rPr>
        <w:t>;</w:t>
      </w:r>
    </w:p>
    <w:p w14:paraId="1330FB89" w14:textId="4A3059F8" w:rsidR="000A09B9" w:rsidRDefault="000A09B9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>*</w:t>
      </w:r>
      <w:proofErr w:type="gramStart"/>
      <w:r w:rsidR="00255928">
        <w:rPr>
          <w:lang w:val="en-US"/>
        </w:rPr>
        <w:t>Inversion</w:t>
      </w:r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выражения </w:t>
      </w:r>
      <w:r w:rsidR="001D56A8">
        <w:t>с инверсией</w:t>
      </w:r>
    </w:p>
    <w:p w14:paraId="11DCAE70" w14:textId="34D6FEF8" w:rsidR="00F54DAE" w:rsidRDefault="00F54DAE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="00255928">
        <w:rPr>
          <w:rStyle w:val="VerbatimChar"/>
          <w:lang w:val="en-US"/>
        </w:rPr>
        <w:t>GetNodeValue</w:t>
      </w:r>
      <w:proofErr w:type="spellEnd"/>
      <w:r w:rsidR="00200721" w:rsidRPr="001D56A8"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6326A8">
        <w:t>п</w:t>
      </w:r>
      <w:r w:rsidR="001D56A8">
        <w:t>олучаем член выражения (константа, массив, переменная, функция)</w:t>
      </w:r>
    </w:p>
    <w:p w14:paraId="289F3640" w14:textId="683D2EBB" w:rsidR="001D56A8" w:rsidRDefault="001D56A8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Pr="001D56A8">
        <w:t>GetListParametersAccess</w:t>
      </w:r>
      <w:proofErr w:type="spellEnd"/>
      <w:r w:rsidRPr="001D56A8"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6326A8">
        <w:t>получаем список параметров, которые передали в функцию</w:t>
      </w:r>
    </w:p>
    <w:p w14:paraId="5A1CCA24" w14:textId="5C1347B9" w:rsidR="00F54DAE" w:rsidRDefault="00F54DAE" w:rsidP="00CF2F15">
      <w:pPr>
        <w:pStyle w:val="Compact"/>
        <w:numPr>
          <w:ilvl w:val="0"/>
          <w:numId w:val="7"/>
        </w:numPr>
      </w:pPr>
      <w:proofErr w:type="spellStart"/>
      <w:r>
        <w:rPr>
          <w:rStyle w:val="VerbatimChar"/>
        </w:rPr>
        <w:t>Node</w:t>
      </w:r>
      <w:proofErr w:type="spellEnd"/>
      <w:r>
        <w:rPr>
          <w:rStyle w:val="VerbatimChar"/>
        </w:rPr>
        <w:t xml:space="preserve">* </w:t>
      </w:r>
      <w:proofErr w:type="spellStart"/>
      <w:proofErr w:type="gramStart"/>
      <w:r w:rsidR="00255928" w:rsidRPr="00255928">
        <w:t>GetNodeHead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t xml:space="preserve"> — </w:t>
      </w:r>
      <w:r w:rsidR="006326A8">
        <w:t>Получить первый узел дерева.</w:t>
      </w:r>
    </w:p>
    <w:p w14:paraId="43E72294" w14:textId="0425EE7B" w:rsidR="00F54DAE" w:rsidRPr="002F4A10" w:rsidRDefault="002F4A10" w:rsidP="00F54DAE">
      <w:pPr>
        <w:pStyle w:val="a1"/>
      </w:pPr>
      <w:r>
        <w:t xml:space="preserve">Так как у языка </w:t>
      </w:r>
      <w:r>
        <w:rPr>
          <w:lang w:val="en-US"/>
        </w:rPr>
        <w:t>Go</w:t>
      </w:r>
      <w:r w:rsidRPr="002F4A10">
        <w:t xml:space="preserve"> </w:t>
      </w:r>
      <w:r>
        <w:t xml:space="preserve">есть особенности с возможностями инициализации и присваивания переменным значений, логика по добавлению новых переменных вынесена в другой класс – </w:t>
      </w:r>
      <w:proofErr w:type="spellStart"/>
      <w:r w:rsidRPr="002F4A10">
        <w:t>QueueVariableNode</w:t>
      </w:r>
      <w:proofErr w:type="spellEnd"/>
      <w:r w:rsidRPr="002F4A10">
        <w:t>;</w:t>
      </w:r>
    </w:p>
    <w:p w14:paraId="3E1CD7A1" w14:textId="143392A4" w:rsidR="00F54DAE" w:rsidRPr="008B1B6A" w:rsidRDefault="002F4A10" w:rsidP="00062E56">
      <w:pPr>
        <w:pStyle w:val="2"/>
        <w:spacing w:before="40" w:after="0"/>
        <w:ind w:left="993" w:hanging="284"/>
      </w:pPr>
      <w:bookmarkStart w:id="30" w:name="результат-работы-1"/>
      <w:bookmarkStart w:id="31" w:name="_Toc42703503"/>
      <w:bookmarkStart w:id="32" w:name="_Toc42887911"/>
      <w:bookmarkStart w:id="33" w:name="_Toc42888362"/>
      <w:r>
        <w:rPr>
          <w:lang w:val="en-US"/>
        </w:rPr>
        <w:t xml:space="preserve"> </w:t>
      </w:r>
      <w:r w:rsidR="00F54DAE" w:rsidRPr="008B1B6A">
        <w:t>Результат работы</w:t>
      </w:r>
      <w:bookmarkEnd w:id="30"/>
      <w:bookmarkEnd w:id="31"/>
      <w:bookmarkEnd w:id="32"/>
      <w:bookmarkEnd w:id="33"/>
    </w:p>
    <w:p w14:paraId="73890E95" w14:textId="649216CA" w:rsidR="00F54DAE" w:rsidRPr="00265990" w:rsidRDefault="00F54DAE" w:rsidP="00F54DAE">
      <w:pPr>
        <w:pStyle w:val="a1"/>
      </w:pPr>
      <w:r>
        <w:t>Результатом работы синтаксического анализатора является абстрактное синтаксическое дерево, в котором в абстрактном виде описаны все конструкции кода.</w:t>
      </w:r>
      <w:r w:rsidR="00265990" w:rsidRPr="00265990">
        <w:t xml:space="preserve"> </w:t>
      </w:r>
      <w:r w:rsidR="00265990">
        <w:t>Также обработаны некоторые ошибки, связанные в основном с опечатками программиста языка.</w:t>
      </w:r>
    </w:p>
    <w:p w14:paraId="6C0154D3" w14:textId="6901B8F7" w:rsidR="00F54DAE" w:rsidRPr="008B1B6A" w:rsidRDefault="000C5E19" w:rsidP="000C5E19">
      <w:pPr>
        <w:pStyle w:val="12"/>
        <w:spacing w:after="0"/>
      </w:pPr>
      <w:bookmarkStart w:id="34" w:name="семантический-анализ"/>
      <w:bookmarkStart w:id="35" w:name="_Toc42703504"/>
      <w:r w:rsidRPr="008B1B6A">
        <w:lastRenderedPageBreak/>
        <w:t xml:space="preserve"> </w:t>
      </w:r>
      <w:bookmarkStart w:id="36" w:name="_Toc42887912"/>
      <w:bookmarkStart w:id="37" w:name="_Toc42888363"/>
      <w:r w:rsidR="00F54DAE" w:rsidRPr="008B1B6A">
        <w:t>Семантический анализ</w:t>
      </w:r>
      <w:bookmarkEnd w:id="34"/>
      <w:bookmarkEnd w:id="35"/>
      <w:bookmarkEnd w:id="36"/>
      <w:bookmarkEnd w:id="37"/>
    </w:p>
    <w:p w14:paraId="0A2015AC" w14:textId="6E61087B" w:rsidR="00F54DAE" w:rsidRPr="008B1B6A" w:rsidRDefault="00D4718C" w:rsidP="00D4718C">
      <w:pPr>
        <w:pStyle w:val="2"/>
        <w:spacing w:before="40" w:after="0"/>
        <w:ind w:left="851" w:hanging="142"/>
      </w:pPr>
      <w:bookmarkStart w:id="38" w:name="описание-2"/>
      <w:bookmarkStart w:id="39" w:name="_Toc42703505"/>
      <w:r w:rsidRPr="008B1B6A">
        <w:rPr>
          <w:lang w:val="en-US"/>
        </w:rPr>
        <w:t xml:space="preserve"> </w:t>
      </w:r>
      <w:bookmarkStart w:id="40" w:name="_Toc42887913"/>
      <w:bookmarkStart w:id="41" w:name="_Toc42888364"/>
      <w:r w:rsidR="00F54DAE" w:rsidRPr="008B1B6A">
        <w:t>Описание</w:t>
      </w:r>
      <w:bookmarkEnd w:id="38"/>
      <w:bookmarkEnd w:id="39"/>
      <w:bookmarkEnd w:id="40"/>
      <w:bookmarkEnd w:id="41"/>
    </w:p>
    <w:p w14:paraId="0BEC1412" w14:textId="53812D8E" w:rsidR="00F54DAE" w:rsidRDefault="00F54DAE" w:rsidP="00F54DAE">
      <w:pPr>
        <w:pStyle w:val="a1"/>
      </w:pPr>
      <w:r>
        <w:t>Семантический анализ заключается в проверке правильности типов данных, используемых в программе. Кроме того, на этом этапе компилятор должен также проверить, соблюдаются ли определенные контекстные условия входного языка. В современных языка</w:t>
      </w:r>
      <w:r w:rsidR="00265990">
        <w:t>х</w:t>
      </w:r>
      <w:r>
        <w:t xml:space="preserve"> программирования одним из примеров контекстных условий может служить обязательность описания переменных: для каждого использующего вхождения идентификатора должно существовать единственное определяющее вхождение. </w:t>
      </w:r>
    </w:p>
    <w:p w14:paraId="7ACAACEF" w14:textId="2C610A9E" w:rsidR="00F54DAE" w:rsidRPr="008B1B6A" w:rsidRDefault="002A1BC1" w:rsidP="003B1DC8">
      <w:pPr>
        <w:pStyle w:val="2"/>
        <w:spacing w:before="40" w:after="0"/>
        <w:ind w:left="993" w:hanging="284"/>
      </w:pPr>
      <w:bookmarkStart w:id="42" w:name="реализация-2"/>
      <w:bookmarkStart w:id="43" w:name="_Toc42703506"/>
      <w:r w:rsidRPr="008B1B6A">
        <w:t xml:space="preserve"> </w:t>
      </w:r>
      <w:bookmarkStart w:id="44" w:name="_Toc42887914"/>
      <w:bookmarkStart w:id="45" w:name="_Toc42888365"/>
      <w:r w:rsidR="00F54DAE" w:rsidRPr="008B1B6A">
        <w:t>Реализация</w:t>
      </w:r>
      <w:bookmarkEnd w:id="42"/>
      <w:bookmarkEnd w:id="43"/>
      <w:bookmarkEnd w:id="44"/>
      <w:bookmarkEnd w:id="45"/>
    </w:p>
    <w:p w14:paraId="125B729A" w14:textId="5E8DF58A" w:rsidR="00842611" w:rsidRPr="002F4A10" w:rsidRDefault="00842611" w:rsidP="00F54DAE">
      <w:pPr>
        <w:pStyle w:val="a1"/>
      </w:pPr>
      <w:r>
        <w:t xml:space="preserve">Для реализации семантического анализа был выбран класс </w:t>
      </w:r>
      <w:proofErr w:type="spellStart"/>
      <w:r w:rsidR="002F4A10" w:rsidRPr="002F4A10">
        <w:t>RecursiveTraversal</w:t>
      </w:r>
      <w:proofErr w:type="spellEnd"/>
      <w:r w:rsidR="002F4A10" w:rsidRPr="002F4A10">
        <w:t>.</w:t>
      </w:r>
    </w:p>
    <w:p w14:paraId="73609DFA" w14:textId="4BC484F7" w:rsidR="00842611" w:rsidRDefault="00842611" w:rsidP="00F54DAE">
      <w:pPr>
        <w:pStyle w:val="a1"/>
      </w:pPr>
      <w:r>
        <w:t xml:space="preserve">Так как задача семантического анализа, в данной работе, заключается в выявлении ошибок связанных с необъявленными или </w:t>
      </w:r>
      <w:proofErr w:type="spellStart"/>
      <w:r>
        <w:t>переобъявленными</w:t>
      </w:r>
      <w:proofErr w:type="spellEnd"/>
      <w:r>
        <w:t xml:space="preserve"> переменными,</w:t>
      </w:r>
      <w:r w:rsidR="002F4A10" w:rsidRPr="002F4A10">
        <w:t xml:space="preserve"> </w:t>
      </w:r>
      <w:r w:rsidR="002F4A10">
        <w:t>и другими подобными ошибками,</w:t>
      </w:r>
      <w:r>
        <w:t xml:space="preserve"> то </w:t>
      </w:r>
      <w:r w:rsidR="002F4A10">
        <w:t>логично обработать все переменные и функции, которые есть в дереве заранее, до генерации кода.</w:t>
      </w:r>
    </w:p>
    <w:p w14:paraId="4A3F759C" w14:textId="215F4983" w:rsidR="00842611" w:rsidRDefault="00842611" w:rsidP="00F54DAE">
      <w:pPr>
        <w:pStyle w:val="a1"/>
      </w:pPr>
      <w:r>
        <w:t xml:space="preserve">Для хранения переменных был создан класс </w:t>
      </w:r>
      <w:proofErr w:type="spellStart"/>
      <w:r w:rsidRPr="00842611">
        <w:t>Variable</w:t>
      </w:r>
      <w:proofErr w:type="spellEnd"/>
      <w:r>
        <w:t xml:space="preserve">, который представляет простое название переменной, так как поддерживается только тип </w:t>
      </w:r>
      <w:r>
        <w:rPr>
          <w:lang w:val="en-US"/>
        </w:rPr>
        <w:t>integer</w:t>
      </w:r>
      <w:r w:rsidRPr="00842611">
        <w:t xml:space="preserve">. </w:t>
      </w:r>
      <w:r>
        <w:t xml:space="preserve">Для хранения всех переменных был создан класс </w:t>
      </w:r>
      <w:proofErr w:type="spellStart"/>
      <w:r w:rsidRPr="00842611">
        <w:t>Table</w:t>
      </w:r>
      <w:r w:rsidR="002F4A10" w:rsidRPr="00842611">
        <w:t>Variable</w:t>
      </w:r>
      <w:proofErr w:type="spellEnd"/>
      <w:r>
        <w:t xml:space="preserve">, который предоставляет удобный </w:t>
      </w:r>
      <w:r w:rsidR="00511794">
        <w:t>интерфейс</w:t>
      </w:r>
      <w:r>
        <w:t xml:space="preserve">, так, например, функция </w:t>
      </w:r>
      <w:proofErr w:type="spellStart"/>
      <w:r w:rsidR="002F4A10" w:rsidRPr="002F4A10">
        <w:t>IsVariable</w:t>
      </w:r>
      <w:proofErr w:type="spellEnd"/>
      <w:r w:rsidR="002F4A10" w:rsidRPr="002F4A10">
        <w:t xml:space="preserve"> </w:t>
      </w:r>
      <w:r>
        <w:t>по имени возвращает истину, если в таблице уже есть такая переменная.</w:t>
      </w:r>
    </w:p>
    <w:p w14:paraId="5F93F93C" w14:textId="251BA755" w:rsidR="002F4A10" w:rsidRDefault="002F4A10" w:rsidP="00F54DAE">
      <w:pPr>
        <w:pStyle w:val="a1"/>
      </w:pPr>
      <w:r>
        <w:t xml:space="preserve">Помимо этого, был создан класс </w:t>
      </w:r>
      <w:r>
        <w:rPr>
          <w:lang w:val="en-US"/>
        </w:rPr>
        <w:t>Function</w:t>
      </w:r>
      <w:r>
        <w:t xml:space="preserve">, который содержит таблицу </w:t>
      </w:r>
      <w:proofErr w:type="spellStart"/>
      <w:r w:rsidRPr="00842611">
        <w:t>TableVariable</w:t>
      </w:r>
      <w:proofErr w:type="spellEnd"/>
      <w:r>
        <w:t xml:space="preserve"> для локальных переменных и другую для аргументов. Для хранения всех </w:t>
      </w:r>
      <w:r>
        <w:rPr>
          <w:lang w:val="en-US"/>
        </w:rPr>
        <w:t>Function</w:t>
      </w:r>
      <w:r w:rsidRPr="002F4A10">
        <w:t xml:space="preserve"> </w:t>
      </w:r>
      <w:r>
        <w:t xml:space="preserve">был создан класс </w:t>
      </w:r>
      <w:proofErr w:type="spellStart"/>
      <w:r>
        <w:rPr>
          <w:lang w:val="en-US"/>
        </w:rPr>
        <w:t>Table</w:t>
      </w:r>
      <w:r>
        <w:rPr>
          <w:lang w:val="en-US"/>
        </w:rPr>
        <w:t>Function</w:t>
      </w:r>
      <w:proofErr w:type="spellEnd"/>
      <w:r w:rsidRPr="002F4A10">
        <w:t xml:space="preserve"> </w:t>
      </w:r>
      <w:r>
        <w:t xml:space="preserve">по подобию </w:t>
      </w:r>
      <w:proofErr w:type="spellStart"/>
      <w:r w:rsidRPr="00842611">
        <w:t>TableVariable</w:t>
      </w:r>
      <w:proofErr w:type="spellEnd"/>
      <w:r>
        <w:t>.</w:t>
      </w:r>
    </w:p>
    <w:p w14:paraId="30EF2C37" w14:textId="30BA7A19" w:rsidR="002F4A10" w:rsidRPr="002F4A10" w:rsidRDefault="002F4A10" w:rsidP="00F54DAE">
      <w:pPr>
        <w:pStyle w:val="a1"/>
      </w:pPr>
      <w:r>
        <w:t>Также есть поддержка глобальных переменных, но реализованная не до конца.</w:t>
      </w:r>
    </w:p>
    <w:p w14:paraId="62302D3F" w14:textId="3754958B" w:rsidR="000F576A" w:rsidRPr="000F576A" w:rsidRDefault="00276614" w:rsidP="00276614">
      <w:pPr>
        <w:pStyle w:val="a1"/>
      </w:pPr>
      <w:r>
        <w:lastRenderedPageBreak/>
        <w:t xml:space="preserve">В конструкторе заполняется таблица функций и в них таблицы локальных переменных и аргументов, а в методе </w:t>
      </w:r>
      <w:proofErr w:type="spellStart"/>
      <w:r w:rsidRPr="00276614">
        <w:t>Traversal</w:t>
      </w:r>
      <w:proofErr w:type="spellEnd"/>
      <w:r w:rsidR="00550552">
        <w:t xml:space="preserve"> проверя</w:t>
      </w:r>
      <w:r>
        <w:t xml:space="preserve">ются </w:t>
      </w:r>
      <w:r w:rsidR="00550552">
        <w:t>вышеописанные ошибки.</w:t>
      </w:r>
    </w:p>
    <w:p w14:paraId="3FE8F042" w14:textId="2CD2D155" w:rsidR="00F54DAE" w:rsidRPr="008B1B6A" w:rsidRDefault="0090037E" w:rsidP="0090037E">
      <w:pPr>
        <w:pStyle w:val="2"/>
        <w:spacing w:before="40" w:after="0"/>
        <w:ind w:left="993" w:hanging="284"/>
      </w:pPr>
      <w:bookmarkStart w:id="46" w:name="результат-работы-2"/>
      <w:bookmarkStart w:id="47" w:name="_Toc42703507"/>
      <w:r w:rsidRPr="00693D8C">
        <w:t xml:space="preserve"> </w:t>
      </w:r>
      <w:bookmarkStart w:id="48" w:name="_Toc42887915"/>
      <w:bookmarkStart w:id="49" w:name="_Toc42888366"/>
      <w:r w:rsidR="00F54DAE" w:rsidRPr="008B1B6A">
        <w:t>Результат работы</w:t>
      </w:r>
      <w:bookmarkEnd w:id="46"/>
      <w:bookmarkEnd w:id="47"/>
      <w:bookmarkEnd w:id="48"/>
      <w:bookmarkEnd w:id="49"/>
    </w:p>
    <w:p w14:paraId="6655EE57" w14:textId="677EA1EA" w:rsidR="00F54DAE" w:rsidRDefault="00F54DAE" w:rsidP="00F54DAE">
      <w:pPr>
        <w:pStyle w:val="a1"/>
      </w:pPr>
      <w:r>
        <w:t>Результатом работы семантического анализатора явля</w:t>
      </w:r>
      <w:r w:rsidR="00D577D9">
        <w:t>е</w:t>
      </w:r>
      <w:r>
        <w:t>тся</w:t>
      </w:r>
      <w:r w:rsidR="00276614">
        <w:t xml:space="preserve"> </w:t>
      </w:r>
      <w:r w:rsidR="00265990">
        <w:t>таблица функций,</w:t>
      </w:r>
      <w:r w:rsidR="00276614">
        <w:t xml:space="preserve"> внутри которых есть таблицы переменных</w:t>
      </w:r>
      <w:r>
        <w:t xml:space="preserve">. </w:t>
      </w:r>
      <w:r w:rsidR="00B81F42">
        <w:t>А также, в случае ошибок, отчет о ошибке.</w:t>
      </w:r>
    </w:p>
    <w:p w14:paraId="09A55BB2" w14:textId="6CFFF1CA" w:rsidR="00F54DAE" w:rsidRPr="008B1B6A" w:rsidRDefault="00F54DAE" w:rsidP="005E5B47">
      <w:pPr>
        <w:pStyle w:val="12"/>
        <w:tabs>
          <w:tab w:val="clear" w:pos="284"/>
          <w:tab w:val="left" w:pos="993"/>
        </w:tabs>
        <w:spacing w:after="0"/>
        <w:ind w:left="284" w:firstLine="425"/>
      </w:pPr>
      <w:bookmarkStart w:id="50" w:name="генерация-кода"/>
      <w:bookmarkStart w:id="51" w:name="_Toc42703508"/>
      <w:bookmarkStart w:id="52" w:name="_Toc42887916"/>
      <w:bookmarkStart w:id="53" w:name="_Toc42888367"/>
      <w:r w:rsidRPr="008B1B6A">
        <w:lastRenderedPageBreak/>
        <w:t>Генерация кода</w:t>
      </w:r>
      <w:bookmarkEnd w:id="50"/>
      <w:bookmarkEnd w:id="51"/>
      <w:bookmarkEnd w:id="52"/>
      <w:bookmarkEnd w:id="53"/>
    </w:p>
    <w:p w14:paraId="27BB7835" w14:textId="39177BBF" w:rsidR="00F54DAE" w:rsidRPr="008B1B6A" w:rsidRDefault="00F54DAE" w:rsidP="005E5B47">
      <w:pPr>
        <w:pStyle w:val="2"/>
        <w:spacing w:before="40" w:after="0"/>
        <w:ind w:left="1134" w:hanging="425"/>
      </w:pPr>
      <w:bookmarkStart w:id="54" w:name="описание-3"/>
      <w:bookmarkStart w:id="55" w:name="_Toc42703509"/>
      <w:bookmarkStart w:id="56" w:name="_Toc42887917"/>
      <w:bookmarkStart w:id="57" w:name="_Toc42888368"/>
      <w:r w:rsidRPr="008B1B6A">
        <w:t>Описание</w:t>
      </w:r>
      <w:bookmarkEnd w:id="54"/>
      <w:bookmarkEnd w:id="55"/>
      <w:bookmarkEnd w:id="56"/>
      <w:bookmarkEnd w:id="57"/>
    </w:p>
    <w:p w14:paraId="5DFF5A1A" w14:textId="0A7B90C6" w:rsidR="00F54DAE" w:rsidRDefault="00F54DAE" w:rsidP="00F54DAE">
      <w:pPr>
        <w:pStyle w:val="a1"/>
      </w:pPr>
      <w:r>
        <w:t>Генерация кода является последней стадией процесса компиляции. Для данной курсовой работы конечны</w:t>
      </w:r>
      <w:r w:rsidR="00035256">
        <w:t>м</w:t>
      </w:r>
      <w:r>
        <w:t xml:space="preserve"> язык</w:t>
      </w:r>
      <w:r w:rsidR="00035256">
        <w:t>ом</w:t>
      </w:r>
      <w:r>
        <w:t xml:space="preserve"> является ассемблер, что усложняет работу и требует знаний этого языка. Следует отметить, что в ассемблере используется стек. На нем удобно считать как арифметические операции, так и операции сравнения. </w:t>
      </w:r>
    </w:p>
    <w:p w14:paraId="29017E1B" w14:textId="77777777" w:rsidR="00E667B6" w:rsidRDefault="00E667B6" w:rsidP="00E667B6">
      <w:pPr>
        <w:pStyle w:val="a1"/>
      </w:pPr>
      <w:r>
        <w:t>Ассемблер предоставляет возможности для трансляции регулярных языков, но, чтобы использовать контекстно-свободный язык, надо предварительно его видоизменить, что, собственно, и сделано при обходе дерева разбора.</w:t>
      </w:r>
    </w:p>
    <w:p w14:paraId="416DB690" w14:textId="394F8E0D" w:rsidR="00E667B6" w:rsidRDefault="00E667B6" w:rsidP="00E667B6">
      <w:pPr>
        <w:pStyle w:val="a1"/>
      </w:pPr>
      <w:r>
        <w:t>Ассемблирование может быть не первым и не последним этапом на пути получения исполнимого модуля программы. Так, многие компиляторы с языков программирования высокого уровня выдают результат в виде программы на языке ассемблера, которую в дальнейшем обрабатывает ассемблер.</w:t>
      </w:r>
    </w:p>
    <w:p w14:paraId="65686FD6" w14:textId="600E5A46" w:rsidR="00F54DAE" w:rsidRDefault="00F54DAE">
      <w:pPr>
        <w:pStyle w:val="a1"/>
      </w:pPr>
      <w:r>
        <w:t xml:space="preserve">В данной работе использовался синтаксис ассемблера MASM, так как разработка велась на Windows. </w:t>
      </w:r>
    </w:p>
    <w:p w14:paraId="729752BC" w14:textId="65E1A37B" w:rsidR="00F54DAE" w:rsidRDefault="00F953B0">
      <w:pPr>
        <w:pStyle w:val="a1"/>
      </w:pPr>
      <w:r>
        <w:t xml:space="preserve">Помимо стека для расчетов в ассемблере используются регистры. </w:t>
      </w:r>
      <w:r w:rsidR="00F54DAE">
        <w:t>Регистр — это сверхбыстрая память, которая расположена в процессоре.</w:t>
      </w:r>
    </w:p>
    <w:p w14:paraId="4C8A7FF5" w14:textId="6BFE1656" w:rsidR="00F54DAE" w:rsidRPr="008B1B6A" w:rsidRDefault="00F54DAE" w:rsidP="004A1D64">
      <w:pPr>
        <w:pStyle w:val="2"/>
        <w:spacing w:before="40" w:after="0"/>
        <w:ind w:left="1134" w:hanging="425"/>
      </w:pPr>
      <w:bookmarkStart w:id="58" w:name="реализация-3"/>
      <w:bookmarkStart w:id="59" w:name="_Toc42703510"/>
      <w:bookmarkStart w:id="60" w:name="_Toc42887918"/>
      <w:bookmarkStart w:id="61" w:name="_Toc42888369"/>
      <w:r w:rsidRPr="008B1B6A">
        <w:t>Реализация</w:t>
      </w:r>
      <w:bookmarkEnd w:id="58"/>
      <w:bookmarkEnd w:id="59"/>
      <w:bookmarkEnd w:id="60"/>
      <w:bookmarkEnd w:id="61"/>
    </w:p>
    <w:p w14:paraId="05C43EFC" w14:textId="746E008E" w:rsidR="00931CAB" w:rsidRDefault="00931CAB" w:rsidP="00F54DAE">
      <w:pPr>
        <w:pStyle w:val="a1"/>
      </w:pPr>
      <w:r>
        <w:t xml:space="preserve">За генерацию кода в данной работе отвечает класс </w:t>
      </w:r>
      <w:proofErr w:type="spellStart"/>
      <w:r w:rsidR="00276614">
        <w:rPr>
          <w:lang w:val="en-US"/>
        </w:rPr>
        <w:t>Asm</w:t>
      </w:r>
      <w:proofErr w:type="spellEnd"/>
      <w:r>
        <w:t>. Основными полями являются следующие поля:</w:t>
      </w:r>
    </w:p>
    <w:p w14:paraId="19CB76D5" w14:textId="2D62ABEA" w:rsidR="00931CAB" w:rsidRPr="00CD5C72" w:rsidRDefault="00CD5C72" w:rsidP="00CF2F15">
      <w:pPr>
        <w:pStyle w:val="a1"/>
        <w:numPr>
          <w:ilvl w:val="0"/>
          <w:numId w:val="10"/>
        </w:numPr>
      </w:pPr>
      <w:r>
        <w:rPr>
          <w:lang w:val="en-US"/>
        </w:rPr>
        <w:t>string</w:t>
      </w:r>
      <w:r w:rsidR="00931CAB" w:rsidRPr="00CD5C72">
        <w:t xml:space="preserve"> </w:t>
      </w:r>
      <w:r w:rsidRPr="00CD5C72">
        <w:t>_</w:t>
      </w:r>
      <w:proofErr w:type="spellStart"/>
      <w:r w:rsidRPr="00CD5C72">
        <w:t>writing</w:t>
      </w:r>
      <w:proofErr w:type="spellEnd"/>
      <w:r w:rsidR="00931CAB" w:rsidRPr="00CD5C72">
        <w:t xml:space="preserve"> — </w:t>
      </w:r>
      <w:r>
        <w:t>текст выходного файла</w:t>
      </w:r>
      <w:r w:rsidR="00931CAB" w:rsidRPr="00CD5C72">
        <w:t>;</w:t>
      </w:r>
    </w:p>
    <w:p w14:paraId="3580DE56" w14:textId="40341929" w:rsidR="00931CAB" w:rsidRDefault="00CD5C72" w:rsidP="00CF2F15">
      <w:pPr>
        <w:pStyle w:val="a1"/>
        <w:numPr>
          <w:ilvl w:val="0"/>
          <w:numId w:val="10"/>
        </w:numPr>
      </w:pPr>
      <w:r>
        <w:rPr>
          <w:lang w:val="en-US"/>
        </w:rPr>
        <w:t>string</w:t>
      </w:r>
      <w:r w:rsidR="00931CAB" w:rsidRPr="00931CAB">
        <w:t xml:space="preserve"> </w:t>
      </w:r>
      <w:r w:rsidRPr="00CD5C72">
        <w:t>_</w:t>
      </w:r>
      <w:proofErr w:type="spellStart"/>
      <w:r w:rsidRPr="00CD5C72">
        <w:t>dataWriting</w:t>
      </w:r>
      <w:proofErr w:type="spellEnd"/>
      <w:r w:rsidRPr="00CD5C72">
        <w:t xml:space="preserve"> </w:t>
      </w:r>
      <w:r w:rsidR="00931CAB">
        <w:t xml:space="preserve">— </w:t>
      </w:r>
      <w:proofErr w:type="spellStart"/>
      <w:r>
        <w:t>сигмент</w:t>
      </w:r>
      <w:proofErr w:type="spellEnd"/>
      <w:r>
        <w:t xml:space="preserve"> данных</w:t>
      </w:r>
      <w:r>
        <w:rPr>
          <w:lang w:val="en-US"/>
        </w:rPr>
        <w:t>;</w:t>
      </w:r>
    </w:p>
    <w:p w14:paraId="51322793" w14:textId="204636E4" w:rsidR="00CD5C72" w:rsidRPr="00CD5C72" w:rsidRDefault="00CD5C72" w:rsidP="00CF2F15">
      <w:pPr>
        <w:pStyle w:val="a1"/>
        <w:numPr>
          <w:ilvl w:val="0"/>
          <w:numId w:val="10"/>
        </w:numPr>
      </w:pPr>
      <w:proofErr w:type="spellStart"/>
      <w:r w:rsidRPr="00CD5C72">
        <w:rPr>
          <w:lang w:val="en-US"/>
        </w:rPr>
        <w:t>TableFunction</w:t>
      </w:r>
      <w:proofErr w:type="spellEnd"/>
      <w:r w:rsidRPr="00CD5C72">
        <w:t>* _</w:t>
      </w:r>
      <w:r w:rsidRPr="00CD5C72">
        <w:rPr>
          <w:lang w:val="en-US"/>
        </w:rPr>
        <w:t>functions</w:t>
      </w:r>
      <w:r w:rsidRPr="00CD5C72">
        <w:t xml:space="preserve"> – </w:t>
      </w:r>
      <w:r>
        <w:t>указатель</w:t>
      </w:r>
      <w:r w:rsidRPr="00CD5C72">
        <w:t xml:space="preserve"> </w:t>
      </w:r>
      <w:r>
        <w:t>на</w:t>
      </w:r>
      <w:r w:rsidRPr="00CD5C72">
        <w:t xml:space="preserve"> </w:t>
      </w:r>
      <w:r>
        <w:t>таблицу функций</w:t>
      </w:r>
      <w:r w:rsidRPr="00CD5C72">
        <w:t>;</w:t>
      </w:r>
    </w:p>
    <w:p w14:paraId="4501C7A5" w14:textId="5D83B1BB" w:rsidR="00CD5C72" w:rsidRDefault="00CD5C72" w:rsidP="00CF2F15">
      <w:pPr>
        <w:pStyle w:val="a1"/>
        <w:numPr>
          <w:ilvl w:val="0"/>
          <w:numId w:val="10"/>
        </w:numPr>
      </w:pPr>
      <w:proofErr w:type="spellStart"/>
      <w:r w:rsidRPr="00CD5C72">
        <w:t>TableImport</w:t>
      </w:r>
      <w:proofErr w:type="spellEnd"/>
      <w:r w:rsidRPr="00CD5C72">
        <w:t>* _</w:t>
      </w:r>
      <w:proofErr w:type="spellStart"/>
      <w:r w:rsidRPr="00CD5C72">
        <w:t>imports</w:t>
      </w:r>
      <w:proofErr w:type="spellEnd"/>
      <w:r>
        <w:t xml:space="preserve"> </w:t>
      </w:r>
      <w:r w:rsidRPr="00CD5C72">
        <w:t xml:space="preserve">– </w:t>
      </w:r>
      <w:r>
        <w:t>указатель</w:t>
      </w:r>
      <w:r w:rsidRPr="00CD5C72">
        <w:t xml:space="preserve"> </w:t>
      </w:r>
      <w:r>
        <w:t>на</w:t>
      </w:r>
      <w:r w:rsidRPr="00CD5C72">
        <w:t xml:space="preserve"> </w:t>
      </w:r>
      <w:r>
        <w:t xml:space="preserve">таблицу </w:t>
      </w:r>
      <w:r>
        <w:t>импортов</w:t>
      </w:r>
      <w:r w:rsidRPr="00CD5C72">
        <w:t>;</w:t>
      </w:r>
    </w:p>
    <w:p w14:paraId="4A81E48A" w14:textId="77777777" w:rsidR="00CD5C72" w:rsidRDefault="00CD5C72" w:rsidP="00CD5C72">
      <w:pPr>
        <w:pStyle w:val="a1"/>
        <w:ind w:left="482" w:firstLine="0"/>
      </w:pPr>
    </w:p>
    <w:p w14:paraId="2C227826" w14:textId="665C01D2" w:rsidR="00931CAB" w:rsidRDefault="00931CAB" w:rsidP="00931CAB">
      <w:pPr>
        <w:pStyle w:val="a1"/>
        <w:ind w:left="482" w:firstLine="0"/>
      </w:pPr>
      <w:r>
        <w:lastRenderedPageBreak/>
        <w:t>Для более удобной работы с ассемблером были созданы следующие поля:</w:t>
      </w:r>
    </w:p>
    <w:p w14:paraId="4B8CA55E" w14:textId="637A14FA" w:rsidR="00931CAB" w:rsidRPr="00CD5C72" w:rsidRDefault="00CD5C72" w:rsidP="00CF2F15">
      <w:pPr>
        <w:pStyle w:val="a1"/>
        <w:numPr>
          <w:ilvl w:val="0"/>
          <w:numId w:val="11"/>
        </w:numPr>
      </w:pPr>
      <w:r>
        <w:rPr>
          <w:lang w:val="en-US"/>
        </w:rPr>
        <w:t>int</w:t>
      </w:r>
      <w:r w:rsidR="00931CAB" w:rsidRPr="00CD5C72">
        <w:t xml:space="preserve"> </w:t>
      </w:r>
      <w:r w:rsidRPr="00CD5C72">
        <w:t>_</w:t>
      </w:r>
      <w:proofErr w:type="spellStart"/>
      <w:r w:rsidRPr="00CD5C72">
        <w:rPr>
          <w:lang w:val="en-US"/>
        </w:rPr>
        <w:t>byteArguments</w:t>
      </w:r>
      <w:proofErr w:type="spellEnd"/>
      <w:r w:rsidR="00931CAB" w:rsidRPr="00CD5C72">
        <w:t xml:space="preserve"> — </w:t>
      </w:r>
      <w:r>
        <w:t>число</w:t>
      </w:r>
      <w:r w:rsidRPr="00CD5C72">
        <w:t xml:space="preserve"> </w:t>
      </w:r>
      <w:r>
        <w:t>байт</w:t>
      </w:r>
      <w:r w:rsidRPr="00CD5C72">
        <w:t xml:space="preserve">, </w:t>
      </w:r>
      <w:r>
        <w:t>которое надо сместить, чтобы перейти к определенному аргументу</w:t>
      </w:r>
      <w:r w:rsidRPr="00CD5C72">
        <w:t>;</w:t>
      </w:r>
    </w:p>
    <w:p w14:paraId="6DB0F79D" w14:textId="33C68F74" w:rsidR="00931CAB" w:rsidRPr="00931CAB" w:rsidRDefault="00CD5C72" w:rsidP="00CF2F15">
      <w:pPr>
        <w:pStyle w:val="a1"/>
        <w:numPr>
          <w:ilvl w:val="0"/>
          <w:numId w:val="11"/>
        </w:numPr>
      </w:pPr>
      <w:r>
        <w:rPr>
          <w:lang w:val="en-US"/>
        </w:rPr>
        <w:t>bool</w:t>
      </w:r>
      <w:r w:rsidR="00931CAB" w:rsidRPr="00931CAB">
        <w:t xml:space="preserve"> </w:t>
      </w:r>
      <w:r w:rsidRPr="00CD5C72">
        <w:t>_</w:t>
      </w:r>
      <w:proofErr w:type="spellStart"/>
      <w:r w:rsidRPr="00CD5C72">
        <w:t>isFirstFunc</w:t>
      </w:r>
      <w:proofErr w:type="spellEnd"/>
      <w:r w:rsidRPr="00CD5C72">
        <w:t xml:space="preserve"> </w:t>
      </w:r>
      <w:r w:rsidR="00931CAB" w:rsidRPr="00931CAB">
        <w:t xml:space="preserve">— </w:t>
      </w:r>
      <w:r>
        <w:t>первая ли функция</w:t>
      </w:r>
      <w:r w:rsidRPr="00CD5C72">
        <w:t>;</w:t>
      </w:r>
    </w:p>
    <w:p w14:paraId="70A3E77F" w14:textId="12178F3F" w:rsidR="00931CAB" w:rsidRPr="00931CAB" w:rsidRDefault="00CD5C72" w:rsidP="00CF2F15">
      <w:pPr>
        <w:pStyle w:val="a1"/>
        <w:numPr>
          <w:ilvl w:val="0"/>
          <w:numId w:val="11"/>
        </w:numPr>
      </w:pPr>
      <w:r>
        <w:rPr>
          <w:lang w:val="en-US"/>
        </w:rPr>
        <w:t>bool</w:t>
      </w:r>
      <w:r w:rsidR="00931CAB" w:rsidRPr="00931CAB">
        <w:t xml:space="preserve"> </w:t>
      </w:r>
      <w:r w:rsidRPr="00CD5C72">
        <w:t>_</w:t>
      </w:r>
      <w:proofErr w:type="spellStart"/>
      <w:r w:rsidRPr="00CD5C72">
        <w:t>isMainFuncTraversal</w:t>
      </w:r>
      <w:proofErr w:type="spellEnd"/>
      <w:r w:rsidR="00931CAB">
        <w:t xml:space="preserve"> </w:t>
      </w:r>
      <w:r w:rsidR="00931CAB" w:rsidRPr="00931CAB">
        <w:t xml:space="preserve">— </w:t>
      </w:r>
      <w:r>
        <w:t>главная ли функция</w:t>
      </w:r>
      <w:r w:rsidR="00931CAB" w:rsidRPr="00931CAB">
        <w:t>;</w:t>
      </w:r>
    </w:p>
    <w:p w14:paraId="001FD9D7" w14:textId="50825A14" w:rsidR="00931CAB" w:rsidRPr="00CD5C72" w:rsidRDefault="00CD5C72" w:rsidP="00CF2F15">
      <w:pPr>
        <w:pStyle w:val="a1"/>
        <w:numPr>
          <w:ilvl w:val="0"/>
          <w:numId w:val="11"/>
        </w:numPr>
      </w:pPr>
      <w:r w:rsidRPr="00CD5C72">
        <w:rPr>
          <w:lang w:val="en-US"/>
        </w:rPr>
        <w:t>map</w:t>
      </w:r>
      <w:r w:rsidRPr="00CD5C72">
        <w:t>&lt;</w:t>
      </w:r>
      <w:r w:rsidRPr="00CD5C72">
        <w:rPr>
          <w:lang w:val="en-US"/>
        </w:rPr>
        <w:t>string</w:t>
      </w:r>
      <w:r w:rsidRPr="00CD5C72">
        <w:t xml:space="preserve">, </w:t>
      </w:r>
      <w:r w:rsidRPr="00CD5C72">
        <w:rPr>
          <w:lang w:val="en-US"/>
        </w:rPr>
        <w:t>string</w:t>
      </w:r>
      <w:r w:rsidRPr="00CD5C72">
        <w:t>&gt; _</w:t>
      </w:r>
      <w:proofErr w:type="spellStart"/>
      <w:r w:rsidRPr="00CD5C72">
        <w:rPr>
          <w:lang w:val="en-US"/>
        </w:rPr>
        <w:t>stringsConst</w:t>
      </w:r>
      <w:proofErr w:type="spellEnd"/>
      <w:r w:rsidRPr="00CD5C72">
        <w:t xml:space="preserve"> </w:t>
      </w:r>
      <w:r w:rsidR="00931CAB" w:rsidRPr="00CD5C72">
        <w:t xml:space="preserve">— </w:t>
      </w:r>
      <w:r>
        <w:t>соответствия</w:t>
      </w:r>
      <w:r w:rsidRPr="00CD5C72">
        <w:t xml:space="preserve"> </w:t>
      </w:r>
      <w:r>
        <w:t>между</w:t>
      </w:r>
      <w:r w:rsidRPr="00CD5C72">
        <w:t xml:space="preserve"> </w:t>
      </w:r>
      <w:proofErr w:type="spellStart"/>
      <w:r>
        <w:t>литералой</w:t>
      </w:r>
      <w:proofErr w:type="spellEnd"/>
      <w:r w:rsidRPr="00CD5C72">
        <w:t xml:space="preserve"> </w:t>
      </w:r>
      <w:r>
        <w:t xml:space="preserve">и переменной в </w:t>
      </w:r>
      <w:proofErr w:type="spellStart"/>
      <w:r>
        <w:t>сигменте</w:t>
      </w:r>
      <w:proofErr w:type="spellEnd"/>
      <w:r>
        <w:t xml:space="preserve"> данных</w:t>
      </w:r>
      <w:r w:rsidRPr="00CD5C72">
        <w:t>;</w:t>
      </w:r>
    </w:p>
    <w:p w14:paraId="60F4B8B6" w14:textId="06218F47" w:rsidR="00931CAB" w:rsidRPr="00931CAB" w:rsidRDefault="00CD5C72" w:rsidP="00CF2F15">
      <w:pPr>
        <w:pStyle w:val="a1"/>
        <w:numPr>
          <w:ilvl w:val="0"/>
          <w:numId w:val="11"/>
        </w:numPr>
      </w:pPr>
      <w:proofErr w:type="spellStart"/>
      <w:r w:rsidRPr="00CD5C72">
        <w:t>Function</w:t>
      </w:r>
      <w:proofErr w:type="spellEnd"/>
      <w:r w:rsidRPr="00CD5C72">
        <w:t>* _</w:t>
      </w:r>
      <w:proofErr w:type="spellStart"/>
      <w:r w:rsidRPr="00CD5C72">
        <w:t>functionLast</w:t>
      </w:r>
      <w:proofErr w:type="spellEnd"/>
      <w:r>
        <w:t xml:space="preserve"> </w:t>
      </w:r>
      <w:r w:rsidR="00931CAB" w:rsidRPr="00931CAB">
        <w:t xml:space="preserve">— </w:t>
      </w:r>
      <w:r>
        <w:t>предыдущая функция</w:t>
      </w:r>
      <w:r>
        <w:rPr>
          <w:lang w:val="en-US"/>
        </w:rPr>
        <w:t>;</w:t>
      </w:r>
    </w:p>
    <w:p w14:paraId="7F271793" w14:textId="19C066A7" w:rsidR="00140B6F" w:rsidRDefault="00140B6F" w:rsidP="00F54DAE">
      <w:pPr>
        <w:pStyle w:val="a1"/>
      </w:pPr>
    </w:p>
    <w:p w14:paraId="052EDF13" w14:textId="6A1592D6" w:rsidR="00140B6F" w:rsidRDefault="00140B6F" w:rsidP="00F54DAE">
      <w:pPr>
        <w:pStyle w:val="a1"/>
      </w:pPr>
      <w:r>
        <w:t>Для генерации созданы две основные функции:</w:t>
      </w:r>
    </w:p>
    <w:p w14:paraId="755AF392" w14:textId="737FD994" w:rsidR="00140B6F" w:rsidRPr="00140B6F" w:rsidRDefault="003535A4" w:rsidP="00CF2F15">
      <w:pPr>
        <w:pStyle w:val="a1"/>
        <w:numPr>
          <w:ilvl w:val="0"/>
          <w:numId w:val="12"/>
        </w:numPr>
      </w:pPr>
      <w:proofErr w:type="spellStart"/>
      <w:r w:rsidRPr="003535A4">
        <w:t>Node</w:t>
      </w:r>
      <w:proofErr w:type="spellEnd"/>
      <w:r w:rsidRPr="003535A4">
        <w:t>*</w:t>
      </w:r>
      <w:r w:rsidR="00140B6F" w:rsidRPr="00140B6F">
        <w:t xml:space="preserve"> </w:t>
      </w:r>
      <w:proofErr w:type="spellStart"/>
      <w:proofErr w:type="gramStart"/>
      <w:r w:rsidRPr="003535A4">
        <w:t>RecursiveTraversal</w:t>
      </w:r>
      <w:proofErr w:type="spellEnd"/>
      <w:r w:rsidR="00140B6F" w:rsidRPr="00140B6F">
        <w:t>(</w:t>
      </w:r>
      <w:proofErr w:type="gramEnd"/>
      <w:r w:rsidR="00140B6F" w:rsidRPr="00140B6F">
        <w:rPr>
          <w:lang w:val="en-US"/>
        </w:rPr>
        <w:t>Node</w:t>
      </w:r>
      <w:r w:rsidR="00140B6F" w:rsidRPr="00140B6F">
        <w:t xml:space="preserve">* </w:t>
      </w:r>
      <w:proofErr w:type="spellStart"/>
      <w:r w:rsidR="00140B6F" w:rsidRPr="00140B6F">
        <w:rPr>
          <w:lang w:val="en-US"/>
        </w:rPr>
        <w:t>currentNode</w:t>
      </w:r>
      <w:proofErr w:type="spellEnd"/>
      <w:r w:rsidR="00140B6F" w:rsidRPr="00140B6F">
        <w:t xml:space="preserve">) — </w:t>
      </w:r>
      <w:r w:rsidR="00140B6F">
        <w:t>функция</w:t>
      </w:r>
      <w:r w:rsidR="00140B6F" w:rsidRPr="00140B6F">
        <w:t xml:space="preserve"> </w:t>
      </w:r>
      <w:r w:rsidR="00140B6F">
        <w:t>для</w:t>
      </w:r>
      <w:r w:rsidR="00140B6F" w:rsidRPr="00140B6F">
        <w:t xml:space="preserve"> </w:t>
      </w:r>
      <w:r w:rsidR="00140B6F">
        <w:t>генерации</w:t>
      </w:r>
      <w:r w:rsidR="00140B6F" w:rsidRPr="00140B6F">
        <w:t xml:space="preserve"> </w:t>
      </w:r>
      <w:r w:rsidR="00140B6F">
        <w:t>основных блоков;</w:t>
      </w:r>
    </w:p>
    <w:p w14:paraId="772AA111" w14:textId="7AA93FCC" w:rsidR="00CD5C72" w:rsidRDefault="00140B6F" w:rsidP="00CF2F15">
      <w:pPr>
        <w:pStyle w:val="a1"/>
        <w:numPr>
          <w:ilvl w:val="0"/>
          <w:numId w:val="12"/>
        </w:numPr>
      </w:pPr>
      <w:r w:rsidRPr="00140B6F">
        <w:rPr>
          <w:lang w:val="en-US"/>
        </w:rPr>
        <w:t>void</w:t>
      </w:r>
      <w:r w:rsidRPr="00140B6F">
        <w:t xml:space="preserve"> </w:t>
      </w:r>
      <w:proofErr w:type="spellStart"/>
      <w:proofErr w:type="gramStart"/>
      <w:r w:rsidR="003535A4" w:rsidRPr="003535A4">
        <w:t>ExprAsm</w:t>
      </w:r>
      <w:proofErr w:type="spellEnd"/>
      <w:r w:rsidRPr="00140B6F">
        <w:t>(</w:t>
      </w:r>
      <w:proofErr w:type="gramEnd"/>
      <w:r w:rsidRPr="00140B6F">
        <w:rPr>
          <w:lang w:val="en-US"/>
        </w:rPr>
        <w:t>Node</w:t>
      </w:r>
      <w:r w:rsidRPr="00140B6F">
        <w:t xml:space="preserve">* </w:t>
      </w:r>
      <w:proofErr w:type="spellStart"/>
      <w:r w:rsidRPr="00140B6F">
        <w:rPr>
          <w:lang w:val="en-US"/>
        </w:rPr>
        <w:t>currentNode</w:t>
      </w:r>
      <w:proofErr w:type="spellEnd"/>
      <w:r w:rsidRPr="00140B6F">
        <w:t xml:space="preserve">) — </w:t>
      </w:r>
      <w:r>
        <w:t>функция</w:t>
      </w:r>
      <w:r w:rsidRPr="00140B6F">
        <w:t xml:space="preserve"> </w:t>
      </w:r>
      <w:r>
        <w:t>для</w:t>
      </w:r>
      <w:r w:rsidRPr="00140B6F">
        <w:t xml:space="preserve"> </w:t>
      </w:r>
      <w:r>
        <w:t>генерации</w:t>
      </w:r>
      <w:r w:rsidRPr="00140B6F">
        <w:t xml:space="preserve"> </w:t>
      </w:r>
      <w:r>
        <w:t>различных выражений.</w:t>
      </w:r>
    </w:p>
    <w:p w14:paraId="7BF7F663" w14:textId="4C432F6D" w:rsidR="00F54DAE" w:rsidRDefault="00F54DAE" w:rsidP="00F54DAE">
      <w:pPr>
        <w:pStyle w:val="a1"/>
      </w:pPr>
      <w:r>
        <w:t xml:space="preserve">Для генерации ассемблерного кода были созданы функции с именами, как у команд ассемблера, а также с количеством аргументов, как у команды. </w:t>
      </w:r>
    </w:p>
    <w:p w14:paraId="72B430CB" w14:textId="08E6D50D" w:rsidR="00F54DAE" w:rsidRDefault="00F54DAE">
      <w:pPr>
        <w:pStyle w:val="a1"/>
      </w:pPr>
      <w:r>
        <w:t>Далее приведены все реализованные команды:</w:t>
      </w:r>
    </w:p>
    <w:p w14:paraId="508F645F" w14:textId="06C7BEE5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3535A4">
        <w:rPr>
          <w:rStyle w:val="VerbatimChar"/>
          <w:lang w:val="en-US"/>
        </w:rPr>
        <w:t>P</w:t>
      </w:r>
      <w:r w:rsidRPr="0043520E">
        <w:rPr>
          <w:rStyle w:val="VerbatimChar"/>
          <w:lang w:val="en-US"/>
        </w:rPr>
        <w:t>ush(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280A72F8" w14:textId="036E4278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3535A4">
        <w:rPr>
          <w:rStyle w:val="VerbatimChar"/>
          <w:lang w:val="en-US"/>
        </w:rPr>
        <w:t>P</w:t>
      </w:r>
      <w:r w:rsidRPr="0043520E">
        <w:rPr>
          <w:rStyle w:val="VerbatimChar"/>
          <w:lang w:val="en-US"/>
        </w:rPr>
        <w:t>op(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33E9617F" w14:textId="5725041C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3535A4">
        <w:rPr>
          <w:rStyle w:val="VerbatimChar"/>
          <w:lang w:val="en-US"/>
        </w:rPr>
        <w:t>A</w:t>
      </w:r>
      <w:r w:rsidRPr="0043520E">
        <w:rPr>
          <w:rStyle w:val="VerbatimChar"/>
          <w:lang w:val="en-US"/>
        </w:rPr>
        <w:t>dd(</w:t>
      </w:r>
      <w:proofErr w:type="gramEnd"/>
      <w:r w:rsidRPr="0043520E">
        <w:rPr>
          <w:rStyle w:val="VerbatimChar"/>
          <w:lang w:val="en-US"/>
        </w:rPr>
        <w:t>const string&amp; value1, const string&amp; value2)</w:t>
      </w:r>
    </w:p>
    <w:p w14:paraId="1B4E10F7" w14:textId="35F36EC7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3535A4">
        <w:rPr>
          <w:rStyle w:val="VerbatimChar"/>
          <w:lang w:val="en-US"/>
        </w:rPr>
        <w:t>S</w:t>
      </w:r>
      <w:r w:rsidRPr="0043520E">
        <w:rPr>
          <w:rStyle w:val="VerbatimChar"/>
          <w:lang w:val="en-US"/>
        </w:rPr>
        <w:t>ub(</w:t>
      </w:r>
      <w:proofErr w:type="gramEnd"/>
      <w:r w:rsidRPr="0043520E">
        <w:rPr>
          <w:rStyle w:val="VerbatimChar"/>
          <w:lang w:val="en-US"/>
        </w:rPr>
        <w:t>const string&amp; value1, const string&amp; value2)</w:t>
      </w:r>
    </w:p>
    <w:p w14:paraId="1BC619F4" w14:textId="18BB8B2E" w:rsidR="003535A4" w:rsidRPr="00CD5C72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3535A4">
        <w:rPr>
          <w:rStyle w:val="VerbatimChar"/>
          <w:lang w:val="en-US"/>
        </w:rPr>
        <w:t>I</w:t>
      </w:r>
      <w:r w:rsidRPr="0043520E">
        <w:rPr>
          <w:rStyle w:val="VerbatimChar"/>
          <w:lang w:val="en-US"/>
        </w:rPr>
        <w:t>mul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value1, const string&amp; value2)</w:t>
      </w:r>
    </w:p>
    <w:p w14:paraId="6420179B" w14:textId="73D46DBD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CD5C72">
        <w:rPr>
          <w:rStyle w:val="VerbatimChar"/>
          <w:lang w:val="en-US"/>
        </w:rPr>
        <w:t>M</w:t>
      </w:r>
      <w:r w:rsidRPr="0043520E">
        <w:rPr>
          <w:rStyle w:val="VerbatimChar"/>
          <w:lang w:val="en-US"/>
        </w:rPr>
        <w:t>ov(</w:t>
      </w:r>
      <w:proofErr w:type="gramEnd"/>
      <w:r w:rsidRPr="0043520E">
        <w:rPr>
          <w:rStyle w:val="VerbatimChar"/>
          <w:lang w:val="en-US"/>
        </w:rPr>
        <w:t>const string&amp; value1, const string&amp; value2)</w:t>
      </w:r>
    </w:p>
    <w:p w14:paraId="3758D1C7" w14:textId="08059C60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C</w:t>
      </w:r>
      <w:r w:rsidRPr="0043520E">
        <w:rPr>
          <w:rStyle w:val="VerbatimChar"/>
          <w:lang w:val="en-US"/>
        </w:rPr>
        <w:t>mp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value1, const string&amp; value2)</w:t>
      </w:r>
    </w:p>
    <w:p w14:paraId="65748D4B" w14:textId="4B6483EA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J</w:t>
      </w:r>
      <w:r w:rsidRPr="0043520E">
        <w:rPr>
          <w:rStyle w:val="VerbatimChar"/>
          <w:lang w:val="en-US"/>
        </w:rPr>
        <w:t>mp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435D5375" w14:textId="3B329C2B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CD5C72">
        <w:rPr>
          <w:rStyle w:val="VerbatimChar"/>
          <w:lang w:val="en-US"/>
        </w:rPr>
        <w:t>J</w:t>
      </w:r>
      <w:r w:rsidRPr="0043520E">
        <w:rPr>
          <w:rStyle w:val="VerbatimChar"/>
          <w:lang w:val="en-US"/>
        </w:rPr>
        <w:t>e(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6E5787D8" w14:textId="0B3C4F42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lastRenderedPageBreak/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J</w:t>
      </w:r>
      <w:r w:rsidRPr="0043520E">
        <w:rPr>
          <w:rStyle w:val="VerbatimChar"/>
          <w:lang w:val="en-US"/>
        </w:rPr>
        <w:t>ne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2F03493A" w14:textId="152B042C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J</w:t>
      </w:r>
      <w:r w:rsidRPr="0043520E">
        <w:rPr>
          <w:rStyle w:val="VerbatimChar"/>
          <w:lang w:val="en-US"/>
        </w:rPr>
        <w:t>l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2C1D154E" w14:textId="2A7B895C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J</w:t>
      </w:r>
      <w:r w:rsidRPr="0043520E">
        <w:rPr>
          <w:rStyle w:val="VerbatimChar"/>
          <w:lang w:val="en-US"/>
        </w:rPr>
        <w:t>le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72C72601" w14:textId="2D140FC8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J</w:t>
      </w:r>
      <w:r w:rsidRPr="0043520E">
        <w:rPr>
          <w:rStyle w:val="VerbatimChar"/>
          <w:lang w:val="en-US"/>
        </w:rPr>
        <w:t>g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5D09D7F1" w14:textId="38511A75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J</w:t>
      </w:r>
      <w:r w:rsidRPr="0043520E">
        <w:rPr>
          <w:rStyle w:val="VerbatimChar"/>
          <w:lang w:val="en-US"/>
        </w:rPr>
        <w:t>ge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505A06DE" w14:textId="624D9A66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CD5C72">
        <w:rPr>
          <w:rStyle w:val="VerbatimChar"/>
          <w:lang w:val="en-US"/>
        </w:rPr>
        <w:t>R</w:t>
      </w:r>
      <w:r w:rsidRPr="0043520E">
        <w:rPr>
          <w:rStyle w:val="VerbatimChar"/>
          <w:lang w:val="en-US"/>
        </w:rPr>
        <w:t>et(</w:t>
      </w:r>
      <w:proofErr w:type="gramEnd"/>
      <w:r w:rsidRPr="0043520E">
        <w:rPr>
          <w:rStyle w:val="VerbatimChar"/>
          <w:lang w:val="en-US"/>
        </w:rPr>
        <w:t>const string&amp; value = "")</w:t>
      </w:r>
    </w:p>
    <w:p w14:paraId="64228923" w14:textId="0204DC01" w:rsidR="00F54DAE" w:rsidRDefault="00F54DAE" w:rsidP="00CF2F15">
      <w:pPr>
        <w:numPr>
          <w:ilvl w:val="0"/>
          <w:numId w:val="8"/>
        </w:numPr>
      </w:pPr>
      <w:proofErr w:type="spellStart"/>
      <w:r>
        <w:rPr>
          <w:rStyle w:val="VerbatimChar"/>
        </w:rPr>
        <w:t>void</w:t>
      </w:r>
      <w:proofErr w:type="spellEnd"/>
      <w:r>
        <w:rPr>
          <w:rStyle w:val="VerbatimChar"/>
        </w:rPr>
        <w:t xml:space="preserve"> </w:t>
      </w:r>
      <w:proofErr w:type="gramStart"/>
      <w:r w:rsidR="00CD5C72">
        <w:rPr>
          <w:rStyle w:val="VerbatimChar"/>
          <w:lang w:val="en-US"/>
        </w:rPr>
        <w:t>F</w:t>
      </w:r>
      <w:proofErr w:type="spellStart"/>
      <w:r>
        <w:rPr>
          <w:rStyle w:val="VerbatimChar"/>
        </w:rPr>
        <w:t>init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</w:p>
    <w:p w14:paraId="1BF3EE14" w14:textId="2716DD1C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F</w:t>
      </w:r>
      <w:r w:rsidRPr="0043520E">
        <w:rPr>
          <w:rStyle w:val="VerbatimChar"/>
          <w:lang w:val="en-US"/>
        </w:rPr>
        <w:t>ild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780135B3" w14:textId="6A62E572" w:rsidR="00F54DAE" w:rsidRPr="0043520E" w:rsidRDefault="00F54DAE" w:rsidP="00CF2F15">
      <w:pPr>
        <w:numPr>
          <w:ilvl w:val="0"/>
          <w:numId w:val="8"/>
        </w:numPr>
        <w:rPr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spellStart"/>
      <w:proofErr w:type="gramStart"/>
      <w:r w:rsidR="00CD5C72">
        <w:rPr>
          <w:rStyle w:val="VerbatimChar"/>
          <w:lang w:val="en-US"/>
        </w:rPr>
        <w:t>F</w:t>
      </w:r>
      <w:r w:rsidRPr="0043520E">
        <w:rPr>
          <w:rStyle w:val="VerbatimChar"/>
          <w:lang w:val="en-US"/>
        </w:rPr>
        <w:t>div</w:t>
      </w:r>
      <w:proofErr w:type="spellEnd"/>
      <w:r w:rsidRPr="0043520E">
        <w:rPr>
          <w:rStyle w:val="VerbatimChar"/>
          <w:lang w:val="en-US"/>
        </w:rPr>
        <w:t>(</w:t>
      </w:r>
      <w:proofErr w:type="gramEnd"/>
      <w:r w:rsidRPr="0043520E">
        <w:rPr>
          <w:rStyle w:val="VerbatimChar"/>
          <w:lang w:val="en-US"/>
        </w:rPr>
        <w:t>const string&amp; value1, const string&amp; value2)</w:t>
      </w:r>
    </w:p>
    <w:p w14:paraId="61761C52" w14:textId="6CB8F5B3" w:rsidR="00F54DAE" w:rsidRDefault="00F54DAE" w:rsidP="00CF2F15">
      <w:pPr>
        <w:numPr>
          <w:ilvl w:val="0"/>
          <w:numId w:val="8"/>
        </w:numPr>
        <w:rPr>
          <w:rStyle w:val="VerbatimChar"/>
          <w:lang w:val="en-US"/>
        </w:rPr>
      </w:pPr>
      <w:r w:rsidRPr="0043520E">
        <w:rPr>
          <w:rStyle w:val="VerbatimChar"/>
          <w:lang w:val="en-US"/>
        </w:rPr>
        <w:t xml:space="preserve">void </w:t>
      </w:r>
      <w:proofErr w:type="gramStart"/>
      <w:r w:rsidR="00CD5C72">
        <w:rPr>
          <w:rStyle w:val="VerbatimChar"/>
          <w:lang w:val="en-US"/>
        </w:rPr>
        <w:t>F</w:t>
      </w:r>
      <w:r w:rsidRPr="0043520E">
        <w:rPr>
          <w:rStyle w:val="VerbatimChar"/>
          <w:lang w:val="en-US"/>
        </w:rPr>
        <w:t>ist(</w:t>
      </w:r>
      <w:proofErr w:type="gramEnd"/>
      <w:r w:rsidRPr="0043520E">
        <w:rPr>
          <w:rStyle w:val="VerbatimChar"/>
          <w:lang w:val="en-US"/>
        </w:rPr>
        <w:t>const string&amp; value)</w:t>
      </w:r>
    </w:p>
    <w:p w14:paraId="0EB6C6F8" w14:textId="77777777" w:rsidR="00CD5C72" w:rsidRPr="0043520E" w:rsidRDefault="00CD5C72" w:rsidP="00CD5C72">
      <w:pPr>
        <w:ind w:left="482"/>
        <w:rPr>
          <w:lang w:val="en-US"/>
        </w:rPr>
      </w:pPr>
    </w:p>
    <w:p w14:paraId="5F7B1826" w14:textId="454E4541" w:rsidR="00F54DAE" w:rsidRPr="008B1B6A" w:rsidRDefault="00F54DAE" w:rsidP="00572027">
      <w:pPr>
        <w:pStyle w:val="2"/>
        <w:tabs>
          <w:tab w:val="left" w:pos="1134"/>
        </w:tabs>
        <w:spacing w:before="40" w:after="0"/>
        <w:ind w:left="1429" w:hanging="720"/>
      </w:pPr>
      <w:bookmarkStart w:id="62" w:name="результат-работы-3"/>
      <w:bookmarkStart w:id="63" w:name="_Toc42703511"/>
      <w:bookmarkStart w:id="64" w:name="_Toc42887919"/>
      <w:bookmarkStart w:id="65" w:name="_Toc42888370"/>
      <w:r w:rsidRPr="008B1B6A">
        <w:t>Результат работы</w:t>
      </w:r>
      <w:bookmarkEnd w:id="62"/>
      <w:bookmarkEnd w:id="63"/>
      <w:bookmarkEnd w:id="64"/>
      <w:bookmarkEnd w:id="65"/>
    </w:p>
    <w:p w14:paraId="105A4A9E" w14:textId="77777777" w:rsidR="00F54DAE" w:rsidRDefault="00F54DAE" w:rsidP="00F54DAE">
      <w:pPr>
        <w:pStyle w:val="a1"/>
      </w:pPr>
      <w:r>
        <w:t>Результатом работы генератора кода, является корректный код на языке ассемблера, который компилируется в верную по функционалу программу.</w:t>
      </w:r>
    </w:p>
    <w:p w14:paraId="7A23B7C8" w14:textId="72C26BAE" w:rsidR="00AB4E5F" w:rsidRPr="008B1B6A" w:rsidRDefault="00AB4E5F" w:rsidP="00653D33">
      <w:pPr>
        <w:pStyle w:val="12"/>
        <w:tabs>
          <w:tab w:val="clear" w:pos="284"/>
          <w:tab w:val="left" w:pos="993"/>
        </w:tabs>
        <w:spacing w:after="0"/>
        <w:ind w:left="709" w:firstLine="0"/>
      </w:pPr>
      <w:bookmarkStart w:id="66" w:name="_Toc39069729"/>
      <w:bookmarkStart w:id="67" w:name="_Toc39069798"/>
      <w:bookmarkStart w:id="68" w:name="_Toc42703513"/>
      <w:bookmarkStart w:id="69" w:name="_Toc42887920"/>
      <w:bookmarkStart w:id="70" w:name="_Toc42888371"/>
      <w:bookmarkStart w:id="71" w:name="список-использованной-литературы"/>
      <w:r w:rsidRPr="008B1B6A">
        <w:lastRenderedPageBreak/>
        <w:t>Тестовый пример</w:t>
      </w:r>
      <w:bookmarkEnd w:id="66"/>
      <w:bookmarkEnd w:id="67"/>
      <w:bookmarkEnd w:id="68"/>
      <w:bookmarkEnd w:id="69"/>
      <w:bookmarkEnd w:id="70"/>
    </w:p>
    <w:p w14:paraId="2FD3EDCB" w14:textId="1E245E44" w:rsidR="008B5C3C" w:rsidRPr="008B5C3C" w:rsidRDefault="00365F89" w:rsidP="008B5C3C">
      <w:pPr>
        <w:pStyle w:val="a1"/>
      </w:pPr>
      <w:r>
        <w:t xml:space="preserve">Тестовая программа на </w:t>
      </w:r>
      <w:r w:rsidR="00C903DB">
        <w:rPr>
          <w:lang w:val="en-US"/>
        </w:rPr>
        <w:t>Go</w:t>
      </w:r>
      <w:r w:rsidR="00AB4E5F">
        <w:t>:</w:t>
      </w:r>
    </w:p>
    <w:p w14:paraId="4304D66A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</w:rPr>
      </w:pPr>
      <w:proofErr w:type="spellStart"/>
      <w:r w:rsidRPr="00E667B6">
        <w:rPr>
          <w:rFonts w:ascii="Courier New" w:hAnsi="Courier New" w:cs="Courier New"/>
          <w:sz w:val="20"/>
        </w:rPr>
        <w:t>package</w:t>
      </w:r>
      <w:proofErr w:type="spellEnd"/>
      <w:r w:rsidRPr="00E667B6">
        <w:rPr>
          <w:rFonts w:ascii="Courier New" w:hAnsi="Courier New" w:cs="Courier New"/>
          <w:sz w:val="20"/>
        </w:rPr>
        <w:t xml:space="preserve"> </w:t>
      </w:r>
      <w:proofErr w:type="spellStart"/>
      <w:r w:rsidRPr="00E667B6">
        <w:rPr>
          <w:rFonts w:ascii="Courier New" w:hAnsi="Courier New" w:cs="Courier New"/>
          <w:sz w:val="20"/>
        </w:rPr>
        <w:t>main</w:t>
      </w:r>
      <w:proofErr w:type="spellEnd"/>
    </w:p>
    <w:p w14:paraId="156A20EB" w14:textId="031AB9D2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</w:rPr>
      </w:pPr>
      <w:proofErr w:type="spellStart"/>
      <w:proofErr w:type="gramStart"/>
      <w:r w:rsidRPr="00E667B6">
        <w:rPr>
          <w:rFonts w:ascii="Courier New" w:hAnsi="Courier New" w:cs="Courier New"/>
          <w:sz w:val="20"/>
        </w:rPr>
        <w:t>import</w:t>
      </w:r>
      <w:proofErr w:type="spellEnd"/>
      <w:r w:rsidRPr="00E667B6">
        <w:rPr>
          <w:rFonts w:ascii="Courier New" w:hAnsi="Courier New" w:cs="Courier New"/>
          <w:sz w:val="20"/>
        </w:rPr>
        <w:t>(</w:t>
      </w:r>
      <w:proofErr w:type="gramEnd"/>
    </w:p>
    <w:p w14:paraId="237D908B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</w:rPr>
      </w:pPr>
      <w:r w:rsidRPr="00E667B6">
        <w:rPr>
          <w:rFonts w:ascii="Courier New" w:hAnsi="Courier New" w:cs="Courier New"/>
          <w:sz w:val="20"/>
        </w:rPr>
        <w:tab/>
        <w:t>"</w:t>
      </w:r>
      <w:proofErr w:type="spellStart"/>
      <w:r w:rsidRPr="00E667B6">
        <w:rPr>
          <w:rFonts w:ascii="Courier New" w:hAnsi="Courier New" w:cs="Courier New"/>
          <w:sz w:val="20"/>
        </w:rPr>
        <w:t>fmt</w:t>
      </w:r>
      <w:proofErr w:type="spellEnd"/>
      <w:r w:rsidRPr="00E667B6">
        <w:rPr>
          <w:rFonts w:ascii="Courier New" w:hAnsi="Courier New" w:cs="Courier New"/>
          <w:sz w:val="20"/>
        </w:rPr>
        <w:t>"</w:t>
      </w:r>
      <w:r w:rsidRPr="00E667B6">
        <w:rPr>
          <w:rFonts w:ascii="Courier New" w:hAnsi="Courier New" w:cs="Courier New"/>
          <w:sz w:val="20"/>
        </w:rPr>
        <w:tab/>
      </w:r>
    </w:p>
    <w:p w14:paraId="231EEEAD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</w:rPr>
      </w:pPr>
      <w:r w:rsidRPr="00E667B6">
        <w:rPr>
          <w:rFonts w:ascii="Courier New" w:hAnsi="Courier New" w:cs="Courier New"/>
          <w:sz w:val="20"/>
        </w:rPr>
        <w:tab/>
        <w:t>"</w:t>
      </w:r>
      <w:proofErr w:type="spellStart"/>
      <w:r w:rsidRPr="00E667B6">
        <w:rPr>
          <w:rFonts w:ascii="Courier New" w:hAnsi="Courier New" w:cs="Courier New"/>
          <w:sz w:val="20"/>
        </w:rPr>
        <w:t>math</w:t>
      </w:r>
      <w:proofErr w:type="spellEnd"/>
      <w:r w:rsidRPr="00E667B6">
        <w:rPr>
          <w:rFonts w:ascii="Courier New" w:hAnsi="Courier New" w:cs="Courier New"/>
          <w:sz w:val="20"/>
        </w:rPr>
        <w:t>"</w:t>
      </w:r>
    </w:p>
    <w:p w14:paraId="74B735F1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</w:rPr>
      </w:pPr>
      <w:r w:rsidRPr="00E667B6">
        <w:rPr>
          <w:rFonts w:ascii="Courier New" w:hAnsi="Courier New" w:cs="Courier New"/>
          <w:sz w:val="20"/>
        </w:rPr>
        <w:t>)</w:t>
      </w:r>
    </w:p>
    <w:p w14:paraId="339D4940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</w:rPr>
      </w:pPr>
    </w:p>
    <w:p w14:paraId="6166B8C9" w14:textId="33575DEB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E667B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E667B6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E667B6">
        <w:rPr>
          <w:rFonts w:ascii="Courier New" w:hAnsi="Courier New" w:cs="Courier New"/>
          <w:sz w:val="20"/>
          <w:lang w:val="en-US"/>
        </w:rPr>
        <w:t>main(</w:t>
      </w:r>
      <w:proofErr w:type="gramEnd"/>
      <w:r w:rsidRPr="00E667B6">
        <w:rPr>
          <w:rFonts w:ascii="Courier New" w:hAnsi="Courier New" w:cs="Courier New"/>
          <w:sz w:val="20"/>
          <w:lang w:val="en-US"/>
        </w:rPr>
        <w:t xml:space="preserve">){ </w:t>
      </w:r>
    </w:p>
    <w:p w14:paraId="773CDE5C" w14:textId="39BAD5CB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 xml:space="preserve">var </w:t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a,b</w:t>
      </w:r>
      <w:proofErr w:type="gramEnd"/>
      <w:r w:rsidRPr="00E667B6">
        <w:rPr>
          <w:rFonts w:ascii="Courier New" w:hAnsi="Courier New" w:cs="Courier New"/>
          <w:sz w:val="20"/>
          <w:lang w:val="en-US"/>
        </w:rPr>
        <w:t>,c</w:t>
      </w:r>
      <w:proofErr w:type="spellEnd"/>
      <w:r w:rsidRPr="00E667B6">
        <w:rPr>
          <w:rFonts w:ascii="Courier New" w:hAnsi="Courier New" w:cs="Courier New"/>
          <w:sz w:val="20"/>
          <w:lang w:val="en-US"/>
        </w:rPr>
        <w:t xml:space="preserve"> int</w:t>
      </w:r>
    </w:p>
    <w:p w14:paraId="752B6787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("a = ")</w:t>
      </w:r>
    </w:p>
    <w:p w14:paraId="49068541" w14:textId="4FA899EC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fmt.Scan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(a)</w:t>
      </w:r>
    </w:p>
    <w:p w14:paraId="1A32DD97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("b = ")</w:t>
      </w:r>
    </w:p>
    <w:p w14:paraId="3A14B9CE" w14:textId="1225D006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fmt.Scan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(b)</w:t>
      </w:r>
    </w:p>
    <w:p w14:paraId="4828F877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("c = ")</w:t>
      </w:r>
    </w:p>
    <w:p w14:paraId="721E72F5" w14:textId="4FAA2F20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fmt.Scan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(c)</w:t>
      </w:r>
    </w:p>
    <w:p w14:paraId="152D252E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E667B6">
        <w:rPr>
          <w:rFonts w:ascii="Courier New" w:hAnsi="Courier New" w:cs="Courier New"/>
          <w:sz w:val="20"/>
          <w:lang w:val="en-US"/>
        </w:rPr>
        <w:t>SqrEq</w:t>
      </w:r>
      <w:proofErr w:type="spellEnd"/>
      <w:r w:rsidRPr="00E667B6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a,b</w:t>
      </w:r>
      <w:proofErr w:type="gramEnd"/>
      <w:r w:rsidRPr="00E667B6">
        <w:rPr>
          <w:rFonts w:ascii="Courier New" w:hAnsi="Courier New" w:cs="Courier New"/>
          <w:sz w:val="20"/>
          <w:lang w:val="en-US"/>
        </w:rPr>
        <w:t>,c</w:t>
      </w:r>
      <w:proofErr w:type="spellEnd"/>
      <w:r w:rsidRPr="00E667B6">
        <w:rPr>
          <w:rFonts w:ascii="Courier New" w:hAnsi="Courier New" w:cs="Courier New"/>
          <w:sz w:val="20"/>
          <w:lang w:val="en-US"/>
        </w:rPr>
        <w:t>)</w:t>
      </w:r>
    </w:p>
    <w:p w14:paraId="7FF81911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>}</w:t>
      </w:r>
    </w:p>
    <w:p w14:paraId="6BE6ACB1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0B7BE489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E667B6">
        <w:rPr>
          <w:rFonts w:ascii="Courier New" w:hAnsi="Courier New" w:cs="Courier New"/>
          <w:sz w:val="20"/>
          <w:lang w:val="en-US"/>
        </w:rPr>
        <w:t>func</w:t>
      </w:r>
      <w:proofErr w:type="spellEnd"/>
      <w:r w:rsidRPr="00E667B6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SqrEq</w:t>
      </w:r>
      <w:proofErr w:type="spellEnd"/>
      <w:r w:rsidRPr="00E667B6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E667B6">
        <w:rPr>
          <w:rFonts w:ascii="Courier New" w:hAnsi="Courier New" w:cs="Courier New"/>
          <w:sz w:val="20"/>
          <w:lang w:val="en-US"/>
        </w:rPr>
        <w:t>a,b,c</w:t>
      </w:r>
      <w:proofErr w:type="spellEnd"/>
      <w:r w:rsidRPr="00E667B6">
        <w:rPr>
          <w:rFonts w:ascii="Courier New" w:hAnsi="Courier New" w:cs="Courier New"/>
          <w:sz w:val="20"/>
          <w:lang w:val="en-US"/>
        </w:rPr>
        <w:t xml:space="preserve"> int) {</w:t>
      </w:r>
    </w:p>
    <w:p w14:paraId="2AFB1458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7D482CC3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(a, "x^2", " + ", b, "x", " + ", c, " = 0; \n")</w:t>
      </w:r>
    </w:p>
    <w:p w14:paraId="54EA28E7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36300DB2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6C8A2F17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  <w:t>var d int = b*b - 4*a*c</w:t>
      </w:r>
    </w:p>
    <w:p w14:paraId="0C3D85DC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2F45102E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  <w:t>if d &lt; 0 {</w:t>
      </w:r>
    </w:p>
    <w:p w14:paraId="078A8497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("The discriminant &lt; 0 !\n")</w:t>
      </w:r>
    </w:p>
    <w:p w14:paraId="680D3A18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5E7A8F1F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  <w:t>} else if d == 0 {</w:t>
      </w:r>
    </w:p>
    <w:p w14:paraId="1ED18163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math.Sqrt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(d)</w:t>
      </w:r>
    </w:p>
    <w:p w14:paraId="665D86BC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  <w:t>var x int = -b / (2*a)</w:t>
      </w:r>
    </w:p>
    <w:p w14:paraId="2D06B6FC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("x = ")</w:t>
      </w:r>
    </w:p>
    <w:p w14:paraId="75A6AF78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(x)</w:t>
      </w:r>
    </w:p>
    <w:p w14:paraId="16A68B34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  <w:t>} else {</w:t>
      </w:r>
    </w:p>
    <w:p w14:paraId="0E370011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math.Sqrt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(d)</w:t>
      </w:r>
    </w:p>
    <w:p w14:paraId="6F0A4C29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  <w:t>var x1 int= (-b + d) / (2*a)</w:t>
      </w:r>
    </w:p>
    <w:p w14:paraId="7918C5BD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  <w:t>var x2 int= (-b - d) / (2*a)</w:t>
      </w:r>
    </w:p>
    <w:p w14:paraId="4666E5CF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</w:p>
    <w:p w14:paraId="748B23AB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("x1 = ")</w:t>
      </w:r>
    </w:p>
    <w:p w14:paraId="18E43F6D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lastRenderedPageBreak/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(x1)</w:t>
      </w:r>
    </w:p>
    <w:p w14:paraId="0761E615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51C470EB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("\n")</w:t>
      </w:r>
    </w:p>
    <w:p w14:paraId="782CD789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6B559FBF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("x2 = ")</w:t>
      </w:r>
    </w:p>
    <w:p w14:paraId="4EDE61B0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</w:r>
      <w:r w:rsidRPr="00E667B6">
        <w:rPr>
          <w:rFonts w:ascii="Courier New" w:hAnsi="Courier New" w:cs="Courier New"/>
          <w:sz w:val="20"/>
          <w:lang w:val="en-US"/>
        </w:rPr>
        <w:tab/>
      </w:r>
      <w:proofErr w:type="spellStart"/>
      <w:proofErr w:type="gramStart"/>
      <w:r w:rsidRPr="00E667B6">
        <w:rPr>
          <w:rFonts w:ascii="Courier New" w:hAnsi="Courier New" w:cs="Courier New"/>
          <w:sz w:val="20"/>
          <w:lang w:val="en-US"/>
        </w:rPr>
        <w:t>fmt.Println</w:t>
      </w:r>
      <w:proofErr w:type="spellEnd"/>
      <w:proofErr w:type="gramEnd"/>
      <w:r w:rsidRPr="00E667B6">
        <w:rPr>
          <w:rFonts w:ascii="Courier New" w:hAnsi="Courier New" w:cs="Courier New"/>
          <w:sz w:val="20"/>
          <w:lang w:val="en-US"/>
        </w:rPr>
        <w:t>(x2)</w:t>
      </w:r>
    </w:p>
    <w:p w14:paraId="44568E27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ab/>
        <w:t>}</w:t>
      </w:r>
    </w:p>
    <w:p w14:paraId="3087FB01" w14:textId="4798599D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  <w:lang w:val="en-US"/>
        </w:rPr>
        <w:t>}</w:t>
      </w:r>
    </w:p>
    <w:p w14:paraId="1CD309C1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</w:p>
    <w:p w14:paraId="2636481D" w14:textId="77777777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</w:rPr>
      </w:pPr>
      <w:r w:rsidRPr="00E667B6">
        <w:rPr>
          <w:rFonts w:ascii="Courier New" w:hAnsi="Courier New" w:cs="Courier New"/>
          <w:sz w:val="20"/>
        </w:rPr>
        <w:tab/>
        <w:t>}</w:t>
      </w:r>
    </w:p>
    <w:p w14:paraId="51570AAE" w14:textId="0B793F7A" w:rsidR="00E667B6" w:rsidRPr="00E667B6" w:rsidRDefault="00E667B6" w:rsidP="00E667B6">
      <w:pPr>
        <w:pStyle w:val="a1"/>
        <w:ind w:firstLine="0"/>
        <w:rPr>
          <w:rFonts w:ascii="Courier New" w:hAnsi="Courier New" w:cs="Courier New"/>
          <w:sz w:val="20"/>
          <w:lang w:val="en-US"/>
        </w:rPr>
      </w:pPr>
      <w:r w:rsidRPr="00E667B6">
        <w:rPr>
          <w:rFonts w:ascii="Courier New" w:hAnsi="Courier New" w:cs="Courier New"/>
          <w:sz w:val="20"/>
        </w:rPr>
        <w:t>}</w:t>
      </w:r>
    </w:p>
    <w:p w14:paraId="513B9268" w14:textId="77777777" w:rsidR="00E667B6" w:rsidRPr="008B5C3C" w:rsidRDefault="00E667B6" w:rsidP="008B5C3C">
      <w:pPr>
        <w:pStyle w:val="a1"/>
        <w:ind w:firstLine="0"/>
        <w:rPr>
          <w:rFonts w:ascii="JetBrains Mono" w:hAnsi="JetBrains Mono" w:cs="Courier New"/>
          <w:sz w:val="20"/>
          <w:lang w:val="en-US"/>
        </w:rPr>
      </w:pPr>
    </w:p>
    <w:p w14:paraId="75ABFBFE" w14:textId="77777777" w:rsidR="008B5C3C" w:rsidRPr="008B5C3C" w:rsidRDefault="008B5C3C" w:rsidP="008B5C3C">
      <w:pPr>
        <w:pStyle w:val="a1"/>
        <w:rPr>
          <w:rFonts w:ascii="JetBrains Mono" w:hAnsi="JetBrains Mono" w:cs="Courier New"/>
          <w:sz w:val="20"/>
          <w:lang w:val="en-US"/>
        </w:rPr>
      </w:pPr>
    </w:p>
    <w:p w14:paraId="1CE31B64" w14:textId="77777777" w:rsidR="00285B23" w:rsidRPr="00913497" w:rsidRDefault="00285B23" w:rsidP="00D40A54">
      <w:pPr>
        <w:pStyle w:val="a1"/>
        <w:ind w:firstLine="0"/>
        <w:rPr>
          <w:lang w:val="en-US"/>
        </w:rPr>
      </w:pPr>
    </w:p>
    <w:p w14:paraId="466FBD9D" w14:textId="32151612" w:rsidR="00AB4E5F" w:rsidRPr="008B1B6A" w:rsidRDefault="00AB4E5F" w:rsidP="00AB4E5F">
      <w:pPr>
        <w:pStyle w:val="a1"/>
        <w:rPr>
          <w:lang w:val="en-US"/>
        </w:rPr>
      </w:pPr>
      <w:r>
        <w:t>Выходной</w:t>
      </w:r>
      <w:r w:rsidRPr="008B1B6A">
        <w:rPr>
          <w:lang w:val="en-US"/>
        </w:rPr>
        <w:t xml:space="preserve"> </w:t>
      </w:r>
      <w:r>
        <w:t>код</w:t>
      </w:r>
      <w:r w:rsidRPr="008B1B6A">
        <w:rPr>
          <w:lang w:val="en-US"/>
        </w:rPr>
        <w:t xml:space="preserve"> </w:t>
      </w:r>
      <w:r>
        <w:t>на</w:t>
      </w:r>
      <w:r w:rsidRPr="008B1B6A">
        <w:rPr>
          <w:lang w:val="en-US"/>
        </w:rPr>
        <w:t xml:space="preserve"> </w:t>
      </w:r>
      <w:r>
        <w:t>ассемблере</w:t>
      </w:r>
      <w:r w:rsidRPr="008B1B6A">
        <w:rPr>
          <w:lang w:val="en-US"/>
        </w:rPr>
        <w:t>:</w:t>
      </w:r>
    </w:p>
    <w:p w14:paraId="5D523FCF" w14:textId="77777777" w:rsidR="00AB4E5F" w:rsidRPr="008B1B6A" w:rsidRDefault="00AB4E5F" w:rsidP="00AB4E5F">
      <w:pPr>
        <w:pStyle w:val="affd"/>
        <w:sectPr w:rsidR="00AB4E5F" w:rsidRPr="008B1B6A" w:rsidSect="00E032F8">
          <w:footerReference w:type="default" r:id="rId10"/>
          <w:pgSz w:w="11906" w:h="16838" w:code="9"/>
          <w:pgMar w:top="1134" w:right="851" w:bottom="1134" w:left="1701" w:header="0" w:footer="0" w:gutter="0"/>
          <w:cols w:space="720"/>
          <w:titlePg/>
          <w:docGrid w:linePitch="381"/>
        </w:sectPr>
      </w:pPr>
    </w:p>
    <w:p w14:paraId="4C3D3D49" w14:textId="77777777" w:rsidR="008B5C3C" w:rsidRPr="008B1B6A" w:rsidRDefault="008B5C3C" w:rsidP="008B5C3C">
      <w:pPr>
        <w:pStyle w:val="a1"/>
        <w:spacing w:line="276" w:lineRule="auto"/>
        <w:ind w:firstLine="0"/>
        <w:jc w:val="left"/>
        <w:rPr>
          <w:rFonts w:ascii="JetBrains Mono" w:hAnsi="JetBrains Mono" w:cs="Courier New"/>
          <w:sz w:val="20"/>
          <w:lang w:val="en-US"/>
        </w:rPr>
        <w:sectPr w:rsidR="008B5C3C" w:rsidRPr="008B1B6A" w:rsidSect="00DB04FD">
          <w:type w:val="continuous"/>
          <w:pgSz w:w="11906" w:h="16838" w:code="9"/>
          <w:pgMar w:top="851" w:right="849" w:bottom="1701" w:left="1134" w:header="0" w:footer="0" w:gutter="0"/>
          <w:cols w:num="2" w:space="286"/>
          <w:titlePg/>
          <w:docGrid w:linePitch="381"/>
        </w:sectPr>
      </w:pPr>
    </w:p>
    <w:p w14:paraId="0B65FCA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.586</w:t>
      </w:r>
    </w:p>
    <w:p w14:paraId="629B8C2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gramStart"/>
      <w:r w:rsidRPr="00E667B6">
        <w:rPr>
          <w:rFonts w:ascii="JetBrains Mono" w:hAnsi="JetBrains Mono" w:cs="Courier New"/>
          <w:sz w:val="20"/>
          <w:lang w:val="en-US"/>
        </w:rPr>
        <w:t>.model</w:t>
      </w:r>
      <w:proofErr w:type="gramEnd"/>
      <w:r w:rsidRPr="00E667B6">
        <w:rPr>
          <w:rFonts w:ascii="JetBrains Mono" w:hAnsi="JetBrains Mono" w:cs="Courier New"/>
          <w:sz w:val="20"/>
          <w:lang w:val="en-US"/>
        </w:rPr>
        <w:t xml:space="preserve"> flat,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stdcall</w:t>
      </w:r>
      <w:proofErr w:type="spellEnd"/>
    </w:p>
    <w:p w14:paraId="045CB86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741BAB3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include &lt;\masm32\include\msvcrt.inc&gt;</w:t>
      </w:r>
    </w:p>
    <w:p w14:paraId="6483A48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include &lt;\masm32\include\kernel32.inc&gt;</w:t>
      </w:r>
    </w:p>
    <w:p w14:paraId="294CE47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t>includelib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&lt;\masm32\lib\msvcrt.lib&gt;</w:t>
      </w:r>
    </w:p>
    <w:p w14:paraId="05E6170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t>includelib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&lt;\masm32\lib\kernel32.lib&gt;</w:t>
      </w:r>
    </w:p>
    <w:p w14:paraId="670F3BC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4E75AE1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data segment</w:t>
      </w:r>
    </w:p>
    <w:p w14:paraId="13A39B6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printd_format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"%d", 0</w:t>
      </w:r>
    </w:p>
    <w:p w14:paraId="068E182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prints_format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"%s", 0</w:t>
      </w:r>
    </w:p>
    <w:p w14:paraId="1441B0E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input_format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"%d", 0</w:t>
      </w:r>
    </w:p>
    <w:p w14:paraId="372BE60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input_result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dd 0</w:t>
      </w:r>
    </w:p>
    <w:p w14:paraId="2A258F0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sqrt_result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dd 0</w:t>
      </w:r>
    </w:p>
    <w:p w14:paraId="7DEC3D7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div_operand_1 dd 0</w:t>
      </w:r>
    </w:p>
    <w:p w14:paraId="6AFE836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div_operand_2 dd 0</w:t>
      </w:r>
    </w:p>
    <w:p w14:paraId="4103CE6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string_const_0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"a = ", 0</w:t>
      </w:r>
    </w:p>
    <w:p w14:paraId="4A12F48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string_const_1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 ", 13,10,0</w:t>
      </w:r>
    </w:p>
    <w:p w14:paraId="543AC89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string_const_2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"b = ", 0</w:t>
      </w:r>
    </w:p>
    <w:p w14:paraId="6E2E068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string_const_3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 ", 13,10,0</w:t>
      </w:r>
    </w:p>
    <w:p w14:paraId="76BD08F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string_const_4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"c = ", 0</w:t>
      </w:r>
    </w:p>
    <w:p w14:paraId="4D0DADE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string_const_5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 ", 13,10,0</w:t>
      </w:r>
    </w:p>
    <w:p w14:paraId="20D4ECA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string_const_6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"x^2", 0</w:t>
      </w:r>
    </w:p>
    <w:p w14:paraId="2387A0E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string_const_7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 + ", 0</w:t>
      </w:r>
    </w:p>
    <w:p w14:paraId="2535914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string_const_8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"x", 0</w:t>
      </w:r>
    </w:p>
    <w:p w14:paraId="1312D07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string_const_9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 + ", 0</w:t>
      </w:r>
    </w:p>
    <w:p w14:paraId="53D5561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string_const_10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 = </w:t>
      </w:r>
      <w:proofErr w:type="gramStart"/>
      <w:r w:rsidRPr="00E667B6">
        <w:rPr>
          <w:rFonts w:ascii="JetBrains Mono" w:hAnsi="JetBrains Mono" w:cs="Courier New"/>
          <w:sz w:val="20"/>
          <w:lang w:val="en-US"/>
        </w:rPr>
        <w:t>0;  "</w:t>
      </w:r>
      <w:proofErr w:type="gramEnd"/>
      <w:r w:rsidRPr="00E667B6">
        <w:rPr>
          <w:rFonts w:ascii="JetBrains Mono" w:hAnsi="JetBrains Mono" w:cs="Courier New"/>
          <w:sz w:val="20"/>
          <w:lang w:val="en-US"/>
        </w:rPr>
        <w:t>, 13,10,0</w:t>
      </w:r>
    </w:p>
    <w:p w14:paraId="3A55059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string_const_11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"The discriminant &lt; </w:t>
      </w:r>
      <w:proofErr w:type="gramStart"/>
      <w:r w:rsidRPr="00E667B6">
        <w:rPr>
          <w:rFonts w:ascii="JetBrains Mono" w:hAnsi="JetBrains Mono" w:cs="Courier New"/>
          <w:sz w:val="20"/>
          <w:lang w:val="en-US"/>
        </w:rPr>
        <w:t>0 !</w:t>
      </w:r>
      <w:proofErr w:type="gramEnd"/>
      <w:r w:rsidRPr="00E667B6">
        <w:rPr>
          <w:rFonts w:ascii="JetBrains Mono" w:hAnsi="JetBrains Mono" w:cs="Courier New"/>
          <w:sz w:val="20"/>
          <w:lang w:val="en-US"/>
        </w:rPr>
        <w:t xml:space="preserve"> ", 13,10,0</w:t>
      </w:r>
    </w:p>
    <w:p w14:paraId="6AC4BCD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string_const_12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"x = ", 0</w:t>
      </w:r>
    </w:p>
    <w:p w14:paraId="188D3A0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string_const_13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"x1 = ", 0</w:t>
      </w:r>
    </w:p>
    <w:p w14:paraId="7CF8FC8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string_const_14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 ", 13,10,0</w:t>
      </w:r>
    </w:p>
    <w:p w14:paraId="76FCD84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string_const_15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db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"x2 = ", 0</w:t>
      </w:r>
    </w:p>
    <w:p w14:paraId="5D01105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data ends</w:t>
      </w:r>
    </w:p>
    <w:p w14:paraId="0CDD255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1AEE298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text segment</w:t>
      </w:r>
    </w:p>
    <w:p w14:paraId="3DBB553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56C0010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a0 = -4</w:t>
      </w:r>
    </w:p>
    <w:p w14:paraId="1EF46DA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b0 = -8</w:t>
      </w:r>
    </w:p>
    <w:p w14:paraId="221F0F5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c0 = -12</w:t>
      </w:r>
    </w:p>
    <w:p w14:paraId="1C9C192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d0 = -4</w:t>
      </w:r>
    </w:p>
    <w:p w14:paraId="2B7DCEE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x0 = -8</w:t>
      </w:r>
    </w:p>
    <w:p w14:paraId="14763BD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x10 = -12</w:t>
      </w:r>
    </w:p>
    <w:p w14:paraId="16E1B5F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x20 = -16</w:t>
      </w:r>
    </w:p>
    <w:p w14:paraId="6C0E93E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c1 = 8</w:t>
      </w:r>
    </w:p>
    <w:p w14:paraId="064DEB1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b1 = 12</w:t>
      </w:r>
    </w:p>
    <w:p w14:paraId="76401B0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a1 = 16</w:t>
      </w:r>
    </w:p>
    <w:p w14:paraId="1459E7A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58190BA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PROC</w:t>
      </w:r>
    </w:p>
    <w:p w14:paraId="53E09D3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enter 0, 0</w:t>
      </w:r>
    </w:p>
    <w:p w14:paraId="6AFB625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+ 8]</w:t>
      </w:r>
    </w:p>
    <w:p w14:paraId="48F8F2B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invoke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crt_printf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offset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printd_format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183E5B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leave</w:t>
      </w:r>
    </w:p>
    <w:p w14:paraId="0C0F8C4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ret 4</w:t>
      </w:r>
    </w:p>
    <w:p w14:paraId="4B850C2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ENDP</w:t>
      </w:r>
    </w:p>
    <w:p w14:paraId="4A30333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362AD42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PROC</w:t>
      </w:r>
    </w:p>
    <w:p w14:paraId="24189A1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enter 0, 0</w:t>
      </w:r>
    </w:p>
    <w:p w14:paraId="5EDCC66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56B4AAB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6C06495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4839133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50A2A88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+ 8]</w:t>
      </w:r>
    </w:p>
    <w:p w14:paraId="0B2724F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invoke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crt_printf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offset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prints_format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77C127B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481D5C1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2963AD1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6FF3013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5881D8D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leave</w:t>
      </w:r>
    </w:p>
    <w:p w14:paraId="0867BB4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ret 4</w:t>
      </w:r>
    </w:p>
    <w:p w14:paraId="0E88FF4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lastRenderedPageBreak/>
        <w:t>printS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ENDP</w:t>
      </w:r>
    </w:p>
    <w:p w14:paraId="38B5B76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2E4AEE1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sqrt PROC</w:t>
      </w:r>
    </w:p>
    <w:p w14:paraId="0B9D079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enter 0, 0</w:t>
      </w:r>
    </w:p>
    <w:p w14:paraId="2238921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6F48F6E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5D34325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367BFF5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+ 8]</w:t>
      </w:r>
    </w:p>
    <w:p w14:paraId="4E00386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sqrt_result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798081E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finit</w:t>
      </w:r>
      <w:proofErr w:type="spellEnd"/>
    </w:p>
    <w:p w14:paraId="5205A8B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fild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sqrt_result</w:t>
      </w:r>
      <w:proofErr w:type="spellEnd"/>
    </w:p>
    <w:p w14:paraId="3E25FD6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fsqrt</w:t>
      </w:r>
      <w:proofErr w:type="spellEnd"/>
    </w:p>
    <w:p w14:paraId="5276FD2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fist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sqrt_result</w:t>
      </w:r>
      <w:proofErr w:type="spellEnd"/>
    </w:p>
    <w:p w14:paraId="39D9DB5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sqrt_result</w:t>
      </w:r>
      <w:proofErr w:type="spellEnd"/>
    </w:p>
    <w:p w14:paraId="75C0783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73D0A72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26A86C0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2645876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leave</w:t>
      </w:r>
    </w:p>
    <w:p w14:paraId="5467ACF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ret 4</w:t>
      </w:r>
    </w:p>
    <w:p w14:paraId="28627A6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sqrt ENDP</w:t>
      </w:r>
    </w:p>
    <w:p w14:paraId="64FFC8D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43C8DC1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input PROC</w:t>
      </w:r>
    </w:p>
    <w:p w14:paraId="0BB10F9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enter 16, 0</w:t>
      </w:r>
    </w:p>
    <w:p w14:paraId="22B0D40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74C2C9C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6FC41B8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5160FF7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invoke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crt_scanf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offset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input_format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offset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input_result</w:t>
      </w:r>
      <w:proofErr w:type="spellEnd"/>
    </w:p>
    <w:p w14:paraId="1134F74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input_result</w:t>
      </w:r>
      <w:proofErr w:type="spellEnd"/>
    </w:p>
    <w:p w14:paraId="37FE6AF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659F38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33E0303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3AA5EA2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leave</w:t>
      </w:r>
    </w:p>
    <w:p w14:paraId="0A15651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ret </w:t>
      </w:r>
    </w:p>
    <w:p w14:paraId="71D2F0C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input ENDP</w:t>
      </w:r>
    </w:p>
    <w:p w14:paraId="446CC81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1C449EC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t>SqrEq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PROC</w:t>
      </w:r>
    </w:p>
    <w:p w14:paraId="0F8C074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enter 16, 0</w:t>
      </w:r>
    </w:p>
    <w:p w14:paraId="09FFA6C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a1[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2FADE96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3DE0B8D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</w:p>
    <w:p w14:paraId="7120CDF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string_const_6</w:t>
      </w:r>
    </w:p>
    <w:p w14:paraId="1289D10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4C25973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string_const_9</w:t>
      </w:r>
    </w:p>
    <w:p w14:paraId="5928163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71E91D0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b1[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170ADE8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7086E6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</w:p>
    <w:p w14:paraId="39808BE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string_const_8</w:t>
      </w:r>
    </w:p>
    <w:p w14:paraId="1384345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51D917D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string_const_9</w:t>
      </w:r>
    </w:p>
    <w:p w14:paraId="1074875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6178241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c1[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590C5A6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49F4B3B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</w:p>
    <w:p w14:paraId="4B9EC02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string_const_10</w:t>
      </w:r>
    </w:p>
    <w:p w14:paraId="243E881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0DF8824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b1[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11A9903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b1[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310D717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6BC65E2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418124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imul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1A81381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6A5149C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4</w:t>
      </w:r>
    </w:p>
    <w:p w14:paraId="4B875FE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a1[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2378201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52745BD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54F40B2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imul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15C3B3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3A58B6B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c1[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7865C55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734FC1E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55CE1F4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imul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5F92730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052DE8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562EDF5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5F3AFCB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sub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74FD2EA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2FF47FE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51DBD83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7A01EC1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36CB778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0</w:t>
      </w:r>
    </w:p>
    <w:p w14:paraId="36B5B7B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74566F8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cmp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33016BC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jge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_compare_not_equal489113596909200</w:t>
      </w:r>
    </w:p>
    <w:p w14:paraId="5890941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1</w:t>
      </w:r>
    </w:p>
    <w:p w14:paraId="3D8F598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jmp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_compare_end489113596909200</w:t>
      </w:r>
    </w:p>
    <w:p w14:paraId="3F69877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_compare_not_equal489113596909200:</w:t>
      </w:r>
    </w:p>
    <w:p w14:paraId="4E7E1B9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0</w:t>
      </w:r>
    </w:p>
    <w:p w14:paraId="56F587B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_compare_end489113596909200:</w:t>
      </w:r>
    </w:p>
    <w:p w14:paraId="2465184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5560511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cmp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0</w:t>
      </w:r>
    </w:p>
    <w:p w14:paraId="6B1423F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je __if_else_489113596894600</w:t>
      </w:r>
    </w:p>
    <w:p w14:paraId="7EB4AC8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__if_start_489113596894600:</w:t>
      </w:r>
    </w:p>
    <w:p w14:paraId="744C4D6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string_const_11</w:t>
      </w:r>
    </w:p>
    <w:p w14:paraId="2E423A7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3DC9BD2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jmp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__if_end_489113596894600</w:t>
      </w:r>
    </w:p>
    <w:p w14:paraId="7F6B27E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__if_else_489113596894600:</w:t>
      </w:r>
    </w:p>
    <w:p w14:paraId="4CE7EBB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7849C67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</w:p>
    <w:p w14:paraId="41504D1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0</w:t>
      </w:r>
    </w:p>
    <w:p w14:paraId="40A9BD6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4AD4CB2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cmp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ecx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edx</w:t>
      </w:r>
      <w:proofErr w:type="spellEnd"/>
    </w:p>
    <w:p w14:paraId="6083494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jne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_compare_not_equal489113597158600</w:t>
      </w:r>
    </w:p>
    <w:p w14:paraId="279DF62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1</w:t>
      </w:r>
    </w:p>
    <w:p w14:paraId="71F981E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jmp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_compare_end489113597158600</w:t>
      </w:r>
    </w:p>
    <w:p w14:paraId="0BF929D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_compare_not_equal489113597158600:</w:t>
      </w:r>
    </w:p>
    <w:p w14:paraId="70C6526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0</w:t>
      </w:r>
    </w:p>
    <w:p w14:paraId="03540F9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_compare_end489113597158600:</w:t>
      </w:r>
    </w:p>
    <w:p w14:paraId="4AE6C32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1D8E0C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cmp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0</w:t>
      </w:r>
    </w:p>
    <w:p w14:paraId="4834BCB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je __if_else_489113597137700</w:t>
      </w:r>
    </w:p>
    <w:p w14:paraId="2A39753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__if_start_489113597137700:</w:t>
      </w:r>
    </w:p>
    <w:p w14:paraId="79521DD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5E50762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4FD2CD4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sqrt</w:t>
      </w:r>
    </w:p>
    <w:p w14:paraId="65190AD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],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0CC16D8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0</w:t>
      </w:r>
    </w:p>
    <w:p w14:paraId="7393162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b1[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6CC5AEA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2</w:t>
      </w:r>
    </w:p>
    <w:p w14:paraId="76CA50C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a1[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4A8AA65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441CE1D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231043A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imul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42003C0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E0AC02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1D79ED6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6994AD4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div_operand_1,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07C967F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div_operand_2,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54A67EB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finit</w:t>
      </w:r>
      <w:proofErr w:type="spellEnd"/>
    </w:p>
    <w:p w14:paraId="12591D3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fild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div_operand_2</w:t>
      </w:r>
    </w:p>
    <w:p w14:paraId="7FC2607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fild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div_operand_1</w:t>
      </w:r>
    </w:p>
    <w:p w14:paraId="5EFB390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fdiv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proofErr w:type="gramStart"/>
      <w:r w:rsidRPr="00E667B6">
        <w:rPr>
          <w:rFonts w:ascii="JetBrains Mono" w:hAnsi="JetBrains Mono" w:cs="Courier New"/>
          <w:sz w:val="20"/>
          <w:lang w:val="en-US"/>
        </w:rPr>
        <w:t>st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(</w:t>
      </w:r>
      <w:proofErr w:type="gramEnd"/>
      <w:r w:rsidRPr="00E667B6">
        <w:rPr>
          <w:rFonts w:ascii="JetBrains Mono" w:hAnsi="JetBrains Mono" w:cs="Courier New"/>
          <w:sz w:val="20"/>
          <w:lang w:val="en-US"/>
        </w:rPr>
        <w:t xml:space="preserve">0),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(1)</w:t>
      </w:r>
    </w:p>
    <w:p w14:paraId="66C88BC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fist div_operand_1</w:t>
      </w:r>
    </w:p>
    <w:p w14:paraId="36A6316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lastRenderedPageBreak/>
        <w:t xml:space="preserve">   push div_operand_1</w:t>
      </w:r>
    </w:p>
    <w:p w14:paraId="20C1D81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478ADEF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35996F7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sub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5A55329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182C45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x0[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60B21BC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string_const_12</w:t>
      </w:r>
    </w:p>
    <w:p w14:paraId="2BDFD47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44E7B8A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x0[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08A367B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7FCF704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</w:p>
    <w:p w14:paraId="54147EC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jmp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__if_end_489113597137700</w:t>
      </w:r>
    </w:p>
    <w:p w14:paraId="3151ABA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__if_else_489113597137700:</w:t>
      </w:r>
    </w:p>
    <w:p w14:paraId="253236E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__if_start_489113597894800:</w:t>
      </w:r>
    </w:p>
    <w:p w14:paraId="1271EA1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372ED6A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AED1A5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sqrt</w:t>
      </w:r>
    </w:p>
    <w:p w14:paraId="1518170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],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583853D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0</w:t>
      </w:r>
    </w:p>
    <w:p w14:paraId="03F43E7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b1[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4C0CFDE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2976246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345F127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sub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E54BFB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544BB0D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76CAF38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62ED655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4854EE8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add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7D50896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5B47A7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2</w:t>
      </w:r>
    </w:p>
    <w:p w14:paraId="47CA90F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a1[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4128A2A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4EF5E19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49DBA19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imul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09D3DC6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FBA2EA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449BDBF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2A514CE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div_operand_1,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0C00BF3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div_operand_2,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13B3A34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finit</w:t>
      </w:r>
      <w:proofErr w:type="spellEnd"/>
    </w:p>
    <w:p w14:paraId="6D8AB00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fild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div_operand_2</w:t>
      </w:r>
    </w:p>
    <w:p w14:paraId="7C8FFE5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fild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div_operand_1</w:t>
      </w:r>
    </w:p>
    <w:p w14:paraId="3B1C5A5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fdiv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proofErr w:type="gramStart"/>
      <w:r w:rsidRPr="00E667B6">
        <w:rPr>
          <w:rFonts w:ascii="JetBrains Mono" w:hAnsi="JetBrains Mono" w:cs="Courier New"/>
          <w:sz w:val="20"/>
          <w:lang w:val="en-US"/>
        </w:rPr>
        <w:t>st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(</w:t>
      </w:r>
      <w:proofErr w:type="gramEnd"/>
      <w:r w:rsidRPr="00E667B6">
        <w:rPr>
          <w:rFonts w:ascii="JetBrains Mono" w:hAnsi="JetBrains Mono" w:cs="Courier New"/>
          <w:sz w:val="20"/>
          <w:lang w:val="en-US"/>
        </w:rPr>
        <w:t xml:space="preserve">0),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(1)</w:t>
      </w:r>
    </w:p>
    <w:p w14:paraId="49C2B19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fist div_operand_1</w:t>
      </w:r>
    </w:p>
    <w:p w14:paraId="4D24D77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div_operand_1</w:t>
      </w:r>
    </w:p>
    <w:p w14:paraId="196A944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x10[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28C7031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0</w:t>
      </w:r>
    </w:p>
    <w:p w14:paraId="75CD818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b1[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67EE4C5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BF47A9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2D10589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sub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672348E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4FAFF08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d0[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2BAA35A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BD8B7E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0415201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sub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97E060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32B9057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2</w:t>
      </w:r>
    </w:p>
    <w:p w14:paraId="7F1298E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a1[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0781332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0295546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35D32A4A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imul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010A27F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7DAADE8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1F26DD2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30FFABF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div_operand_1,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5B75DBE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div_operand_2,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ebx</w:t>
      </w:r>
      <w:proofErr w:type="spellEnd"/>
    </w:p>
    <w:p w14:paraId="53831D3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finit</w:t>
      </w:r>
      <w:proofErr w:type="spellEnd"/>
    </w:p>
    <w:p w14:paraId="6803B19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fild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div_operand_2</w:t>
      </w:r>
    </w:p>
    <w:p w14:paraId="70C026E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fild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div_operand_1</w:t>
      </w:r>
    </w:p>
    <w:p w14:paraId="16A11ED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fdiv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</w:t>
      </w:r>
      <w:proofErr w:type="spellStart"/>
      <w:proofErr w:type="gramStart"/>
      <w:r w:rsidRPr="00E667B6">
        <w:rPr>
          <w:rFonts w:ascii="JetBrains Mono" w:hAnsi="JetBrains Mono" w:cs="Courier New"/>
          <w:sz w:val="20"/>
          <w:lang w:val="en-US"/>
        </w:rPr>
        <w:t>st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(</w:t>
      </w:r>
      <w:proofErr w:type="gramEnd"/>
      <w:r w:rsidRPr="00E667B6">
        <w:rPr>
          <w:rFonts w:ascii="JetBrains Mono" w:hAnsi="JetBrains Mono" w:cs="Courier New"/>
          <w:sz w:val="20"/>
          <w:lang w:val="en-US"/>
        </w:rPr>
        <w:t xml:space="preserve">0),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st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(1)</w:t>
      </w:r>
    </w:p>
    <w:p w14:paraId="3E2A184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fist div_operand_1</w:t>
      </w:r>
    </w:p>
    <w:p w14:paraId="6FF1DEF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div_operand_1</w:t>
      </w:r>
    </w:p>
    <w:p w14:paraId="2D028F2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pop x20[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563AAFA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string_const_13</w:t>
      </w:r>
    </w:p>
    <w:p w14:paraId="24713D0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273F51E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x10[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4336816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D1049B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</w:p>
    <w:p w14:paraId="14E94C9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string_const_14</w:t>
      </w:r>
    </w:p>
    <w:p w14:paraId="552B5B5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7B5D3FA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string_const_15</w:t>
      </w:r>
    </w:p>
    <w:p w14:paraId="435FB1F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493B823C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, x20[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0B001D6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1E74B79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printD</w:t>
      </w:r>
      <w:proofErr w:type="spellEnd"/>
    </w:p>
    <w:p w14:paraId="7EB3ADA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jmp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__if_end_489113597894800</w:t>
      </w:r>
    </w:p>
    <w:p w14:paraId="4E1B1B9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__if_else_489113597894800:</w:t>
      </w:r>
    </w:p>
    <w:p w14:paraId="00FF5EC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__if_end_489113597894800:</w:t>
      </w:r>
    </w:p>
    <w:p w14:paraId="5FE3E51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__if_end_489113597137700:</w:t>
      </w:r>
    </w:p>
    <w:p w14:paraId="44D8734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__if_end_489113596894600:</w:t>
      </w:r>
    </w:p>
    <w:p w14:paraId="3ECC555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leave</w:t>
      </w:r>
    </w:p>
    <w:p w14:paraId="3FF3F5C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ret 12</w:t>
      </w:r>
    </w:p>
    <w:p w14:paraId="0D28AC1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proofErr w:type="spellStart"/>
      <w:r w:rsidRPr="00E667B6">
        <w:rPr>
          <w:rFonts w:ascii="JetBrains Mono" w:hAnsi="JetBrains Mono" w:cs="Courier New"/>
          <w:sz w:val="20"/>
          <w:lang w:val="en-US"/>
        </w:rPr>
        <w:t>SqrEq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 ENDP</w:t>
      </w:r>
    </w:p>
    <w:p w14:paraId="6C5E84D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011ACC1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__main:</w:t>
      </w:r>
    </w:p>
    <w:p w14:paraId="7C14CA7F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enter 12, 0</w:t>
      </w:r>
    </w:p>
    <w:p w14:paraId="44A96E2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string_const_0</w:t>
      </w:r>
    </w:p>
    <w:p w14:paraId="32F4023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56060AB0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input</w:t>
      </w:r>
    </w:p>
    <w:p w14:paraId="40D4F4C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a0[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],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44C047C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string_const_14</w:t>
      </w:r>
    </w:p>
    <w:p w14:paraId="1F8E2E9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2C9EA23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string_const_2</w:t>
      </w:r>
    </w:p>
    <w:p w14:paraId="5CC1CA68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117EDAF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input</w:t>
      </w:r>
    </w:p>
    <w:p w14:paraId="4AA3E244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b0[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],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0C2C3A0D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string_const_14</w:t>
      </w:r>
    </w:p>
    <w:p w14:paraId="17BBB50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171D93A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string_const_4</w:t>
      </w:r>
    </w:p>
    <w:p w14:paraId="64B5748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2043841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input</w:t>
      </w:r>
    </w:p>
    <w:p w14:paraId="592EDFD6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mov c0[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 xml:space="preserve">],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eax</w:t>
      </w:r>
      <w:proofErr w:type="spellEnd"/>
    </w:p>
    <w:p w14:paraId="764DF62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offset string_const_14</w:t>
      </w:r>
    </w:p>
    <w:p w14:paraId="27E8EEB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printS</w:t>
      </w:r>
      <w:proofErr w:type="spellEnd"/>
    </w:p>
    <w:p w14:paraId="2E1BA7E5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</w:p>
    <w:p w14:paraId="7604D0DB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a0[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31CD6B81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b0[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30A1F6C7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push c0[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ebp</w:t>
      </w:r>
      <w:proofErr w:type="spellEnd"/>
      <w:r w:rsidRPr="00E667B6">
        <w:rPr>
          <w:rFonts w:ascii="JetBrains Mono" w:hAnsi="JetBrains Mono" w:cs="Courier New"/>
          <w:sz w:val="20"/>
          <w:lang w:val="en-US"/>
        </w:rPr>
        <w:t>]</w:t>
      </w:r>
    </w:p>
    <w:p w14:paraId="5084EBA3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call </w:t>
      </w:r>
      <w:proofErr w:type="spellStart"/>
      <w:r w:rsidRPr="00E667B6">
        <w:rPr>
          <w:rFonts w:ascii="JetBrains Mono" w:hAnsi="JetBrains Mono" w:cs="Courier New"/>
          <w:sz w:val="20"/>
          <w:lang w:val="en-US"/>
        </w:rPr>
        <w:t>SqrEq</w:t>
      </w:r>
      <w:proofErr w:type="spellEnd"/>
    </w:p>
    <w:p w14:paraId="1650A0A9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leave</w:t>
      </w:r>
    </w:p>
    <w:p w14:paraId="2E304212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 xml:space="preserve">   ret</w:t>
      </w:r>
    </w:p>
    <w:p w14:paraId="0C637BBE" w14:textId="77777777" w:rsidR="00E667B6" w:rsidRPr="00E667B6" w:rsidRDefault="00E667B6" w:rsidP="00E667B6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text ends</w:t>
      </w:r>
    </w:p>
    <w:p w14:paraId="33DF2A19" w14:textId="0CCA482B" w:rsidR="00897D30" w:rsidRPr="001A7E4B" w:rsidRDefault="00E667B6" w:rsidP="00C903DB">
      <w:pPr>
        <w:pStyle w:val="a1"/>
        <w:spacing w:line="276" w:lineRule="auto"/>
        <w:jc w:val="left"/>
        <w:rPr>
          <w:rFonts w:ascii="JetBrains Mono" w:hAnsi="JetBrains Mono" w:cs="Courier New"/>
          <w:sz w:val="20"/>
          <w:lang w:val="en-US"/>
        </w:rPr>
      </w:pPr>
      <w:r w:rsidRPr="00E667B6">
        <w:rPr>
          <w:rFonts w:ascii="JetBrains Mono" w:hAnsi="JetBrains Mono" w:cs="Courier New"/>
          <w:sz w:val="20"/>
          <w:lang w:val="en-US"/>
        </w:rPr>
        <w:t>end __</w:t>
      </w:r>
      <w:r w:rsidR="00C903DB">
        <w:rPr>
          <w:rFonts w:ascii="JetBrains Mono" w:hAnsi="JetBrains Mono" w:cs="Courier New"/>
          <w:sz w:val="20"/>
          <w:lang w:val="en-US"/>
        </w:rPr>
        <w:t>main</w:t>
      </w:r>
    </w:p>
    <w:p w14:paraId="7D9EBABF" w14:textId="77777777" w:rsidR="00AB4E5F" w:rsidRPr="001A7E4B" w:rsidRDefault="00AB4E5F" w:rsidP="001A7E4B">
      <w:pPr>
        <w:pStyle w:val="a1"/>
        <w:spacing w:line="276" w:lineRule="auto"/>
        <w:ind w:firstLine="0"/>
        <w:jc w:val="left"/>
        <w:rPr>
          <w:rFonts w:ascii="JetBrains Mono" w:hAnsi="JetBrains Mono"/>
          <w:sz w:val="20"/>
          <w:lang w:val="en-US"/>
        </w:rPr>
        <w:sectPr w:rsidR="00AB4E5F" w:rsidRPr="001A7E4B" w:rsidSect="008B5C3C">
          <w:type w:val="continuous"/>
          <w:pgSz w:w="11906" w:h="16838" w:code="9"/>
          <w:pgMar w:top="851" w:right="849" w:bottom="1701" w:left="1134" w:header="0" w:footer="0" w:gutter="0"/>
          <w:cols w:num="3" w:space="286"/>
          <w:titlePg/>
          <w:docGrid w:linePitch="381"/>
        </w:sectPr>
      </w:pPr>
    </w:p>
    <w:p w14:paraId="3B53B44C" w14:textId="3DA4FAC4" w:rsidR="00CE6582" w:rsidRDefault="00CE6582">
      <w:pPr>
        <w:spacing w:before="0" w:line="240" w:lineRule="auto"/>
        <w:jc w:val="left"/>
        <w:rPr>
          <w:rFonts w:ascii="JetBrains Mono" w:hAnsi="JetBrains Mono"/>
          <w:sz w:val="20"/>
          <w:lang w:val="en-US"/>
        </w:rPr>
      </w:pPr>
      <w:r>
        <w:rPr>
          <w:rFonts w:ascii="JetBrains Mono" w:hAnsi="JetBrains Mono"/>
          <w:sz w:val="20"/>
          <w:lang w:val="en-US"/>
        </w:rPr>
        <w:br w:type="page"/>
      </w:r>
    </w:p>
    <w:p w14:paraId="47C3DAE3" w14:textId="0E20CDFD" w:rsidR="00CE6582" w:rsidRPr="0089141A" w:rsidRDefault="00CE6582" w:rsidP="0089141A">
      <w:pPr>
        <w:pStyle w:val="12"/>
        <w:numPr>
          <w:ilvl w:val="0"/>
          <w:numId w:val="0"/>
        </w:numPr>
        <w:spacing w:after="0"/>
        <w:ind w:left="709"/>
        <w:jc w:val="center"/>
        <w:rPr>
          <w:b w:val="0"/>
        </w:rPr>
      </w:pPr>
      <w:bookmarkStart w:id="72" w:name="_Toc42887921"/>
      <w:bookmarkStart w:id="73" w:name="_Toc42888372"/>
      <w:bookmarkStart w:id="74" w:name="_Toc42703514"/>
      <w:r w:rsidRPr="0089141A">
        <w:rPr>
          <w:b w:val="0"/>
        </w:rPr>
        <w:lastRenderedPageBreak/>
        <w:t>ЗАКЛЮЧЕНИЕ</w:t>
      </w:r>
      <w:bookmarkEnd w:id="72"/>
      <w:bookmarkEnd w:id="73"/>
    </w:p>
    <w:p w14:paraId="00F7C987" w14:textId="0B4A0870" w:rsidR="00CE6582" w:rsidRPr="0028013C" w:rsidRDefault="00CE6582" w:rsidP="0028013C">
      <w:pPr>
        <w:pStyle w:val="a1"/>
      </w:pPr>
      <w:r>
        <w:t xml:space="preserve">В результате выполнения данной курсовой работы были получены знания в области разработки компиляторов. Получен опыт в работе с низкоуровневым языком ассемблера. Получены знания по разработке каждого из этапов компилятора. </w:t>
      </w:r>
    </w:p>
    <w:p w14:paraId="74A2BDCF" w14:textId="427E5550" w:rsidR="007365E4" w:rsidRDefault="007365E4" w:rsidP="007365E4">
      <w:pPr>
        <w:pStyle w:val="a1"/>
      </w:pPr>
      <w:r>
        <w:t xml:space="preserve">Разработка происходила на языке программирования C++ в среде </w:t>
      </w:r>
      <w:r>
        <w:rPr>
          <w:lang w:val="en-US"/>
        </w:rPr>
        <w:t>Visual</w:t>
      </w:r>
      <w:r w:rsidRPr="007365E4">
        <w:t xml:space="preserve"> </w:t>
      </w:r>
      <w:r>
        <w:rPr>
          <w:lang w:val="en-US"/>
        </w:rPr>
        <w:t>Studio</w:t>
      </w:r>
      <w:r w:rsidRPr="007365E4">
        <w:t xml:space="preserve"> 2020</w:t>
      </w:r>
      <w:r>
        <w:t xml:space="preserve"> с использованием компилятора MVSC. Был реализован компилятор для языка высокого уровня – </w:t>
      </w:r>
      <w:r>
        <w:rPr>
          <w:lang w:val="en-US"/>
        </w:rPr>
        <w:t>Go</w:t>
      </w:r>
      <w:r>
        <w:t xml:space="preserve"> на язык низкого уровня – ассемблер, включающий в себя этапы лексического, синтаксического, семантического анализов, а также генератор кода. Программа была протестирована на различных примерах.</w:t>
      </w:r>
    </w:p>
    <w:p w14:paraId="76854579" w14:textId="77777777" w:rsidR="007365E4" w:rsidRDefault="007365E4" w:rsidP="00CE6582">
      <w:pPr>
        <w:pStyle w:val="a1"/>
      </w:pPr>
    </w:p>
    <w:p w14:paraId="5372E2D7" w14:textId="4F4F8BE9" w:rsidR="00F54DAE" w:rsidRPr="005E56AD" w:rsidRDefault="008F47AF" w:rsidP="005E56AD">
      <w:pPr>
        <w:pStyle w:val="12"/>
        <w:numPr>
          <w:ilvl w:val="0"/>
          <w:numId w:val="0"/>
        </w:numPr>
        <w:spacing w:after="0"/>
        <w:ind w:left="709"/>
        <w:jc w:val="center"/>
        <w:rPr>
          <w:b w:val="0"/>
        </w:rPr>
      </w:pPr>
      <w:bookmarkStart w:id="75" w:name="_Toc42887922"/>
      <w:bookmarkStart w:id="76" w:name="_Toc42888373"/>
      <w:r w:rsidRPr="005E56AD">
        <w:rPr>
          <w:b w:val="0"/>
        </w:rPr>
        <w:lastRenderedPageBreak/>
        <w:t>СПИСОК ИСПОЛЬЗОВ</w:t>
      </w:r>
      <w:r w:rsidR="002C6C11" w:rsidRPr="005E56AD">
        <w:rPr>
          <w:b w:val="0"/>
        </w:rPr>
        <w:t>АННЫХ</w:t>
      </w:r>
      <w:r w:rsidRPr="005E56AD">
        <w:rPr>
          <w:b w:val="0"/>
        </w:rPr>
        <w:t xml:space="preserve"> </w:t>
      </w:r>
      <w:bookmarkEnd w:id="71"/>
      <w:bookmarkEnd w:id="74"/>
      <w:r w:rsidR="002C6C11" w:rsidRPr="005E56AD">
        <w:rPr>
          <w:b w:val="0"/>
        </w:rPr>
        <w:t>ИСТОЧНИКОВ</w:t>
      </w:r>
      <w:bookmarkEnd w:id="75"/>
      <w:bookmarkEnd w:id="76"/>
    </w:p>
    <w:p w14:paraId="79752233" w14:textId="77777777" w:rsidR="00F54DAE" w:rsidRDefault="00F54DAE" w:rsidP="00CF2F15">
      <w:pPr>
        <w:numPr>
          <w:ilvl w:val="0"/>
          <w:numId w:val="9"/>
        </w:numPr>
      </w:pPr>
      <w:r>
        <w:t xml:space="preserve">Е. Н. </w:t>
      </w:r>
      <w:proofErr w:type="spellStart"/>
      <w:r>
        <w:t>Ишакова</w:t>
      </w:r>
      <w:proofErr w:type="spellEnd"/>
      <w:r>
        <w:t xml:space="preserve">. Разработка компиляторов: Методические указания к курсовой работе. — </w:t>
      </w:r>
      <w:proofErr w:type="spellStart"/>
      <w:r>
        <w:t>Ориенбург</w:t>
      </w:r>
      <w:proofErr w:type="spellEnd"/>
      <w:r>
        <w:t>: ГОУ ОГУ, 2005</w:t>
      </w:r>
    </w:p>
    <w:p w14:paraId="1DAE0567" w14:textId="77777777" w:rsidR="00F54DAE" w:rsidRDefault="00F54DAE" w:rsidP="00CF2F15">
      <w:pPr>
        <w:numPr>
          <w:ilvl w:val="0"/>
          <w:numId w:val="9"/>
        </w:numPr>
      </w:pPr>
      <w:r>
        <w:t xml:space="preserve">А. Е. </w:t>
      </w:r>
      <w:proofErr w:type="spellStart"/>
      <w:r>
        <w:t>Пентус</w:t>
      </w:r>
      <w:proofErr w:type="spellEnd"/>
      <w:r>
        <w:t xml:space="preserve">, М. Р. </w:t>
      </w:r>
      <w:proofErr w:type="spellStart"/>
      <w:r>
        <w:t>Пентус</w:t>
      </w:r>
      <w:proofErr w:type="spellEnd"/>
      <w:r>
        <w:t xml:space="preserve">. Теория формальных языков: Учебное пособие — </w:t>
      </w:r>
      <w:proofErr w:type="gramStart"/>
      <w:r>
        <w:t>М.:ЦПИ</w:t>
      </w:r>
      <w:proofErr w:type="gramEnd"/>
      <w:r>
        <w:t>, 2004</w:t>
      </w:r>
    </w:p>
    <w:p w14:paraId="3811F219" w14:textId="77777777" w:rsidR="00F54DAE" w:rsidRDefault="00F54DAE" w:rsidP="00CF2F15">
      <w:pPr>
        <w:numPr>
          <w:ilvl w:val="0"/>
          <w:numId w:val="9"/>
        </w:numPr>
      </w:pPr>
      <w:r>
        <w:t>А. Ю. Молчанов. Системное программное обеспечение. — СПб.: Питер, 2003</w:t>
      </w:r>
    </w:p>
    <w:p w14:paraId="23816CF8" w14:textId="77777777" w:rsidR="00F54DAE" w:rsidRDefault="00F54DAE" w:rsidP="00CF2F15">
      <w:pPr>
        <w:numPr>
          <w:ilvl w:val="0"/>
          <w:numId w:val="9"/>
        </w:numPr>
      </w:pPr>
      <w:r>
        <w:t xml:space="preserve">Альфред В. </w:t>
      </w:r>
      <w:proofErr w:type="spellStart"/>
      <w:r>
        <w:t>Ахо</w:t>
      </w:r>
      <w:proofErr w:type="spellEnd"/>
      <w:r>
        <w:t xml:space="preserve">, Моника С. Лам, </w:t>
      </w:r>
      <w:proofErr w:type="spellStart"/>
      <w:r>
        <w:t>Рави</w:t>
      </w:r>
      <w:proofErr w:type="spellEnd"/>
      <w:r>
        <w:t xml:space="preserve"> Сети, Джеффри Д. Ульман. Компиляторы: принципы, технологии и инструментарий — 2 изд. — М.: Вильямс, 2008</w:t>
      </w:r>
    </w:p>
    <w:p w14:paraId="5CA36AFD" w14:textId="2E8A7D7C" w:rsidR="00AB4E5F" w:rsidRDefault="00F54DAE" w:rsidP="00CF2F15">
      <w:pPr>
        <w:numPr>
          <w:ilvl w:val="0"/>
          <w:numId w:val="9"/>
        </w:numPr>
        <w:spacing w:before="0" w:line="240" w:lineRule="auto"/>
      </w:pPr>
      <w:r>
        <w:t>Вирт Н. Построение компиляторов. — М.: ДМК Пресс, 2010</w:t>
      </w:r>
    </w:p>
    <w:p w14:paraId="11FCBCD7" w14:textId="77777777" w:rsidR="00AB4E5F" w:rsidRDefault="00AB4E5F">
      <w:pPr>
        <w:spacing w:before="0" w:line="240" w:lineRule="auto"/>
        <w:jc w:val="left"/>
      </w:pPr>
      <w:r>
        <w:br w:type="page"/>
      </w:r>
    </w:p>
    <w:p w14:paraId="4F2A09EB" w14:textId="77777777" w:rsidR="00AB4E5F" w:rsidRPr="00FD559C" w:rsidRDefault="00AB4E5F" w:rsidP="00FD559C">
      <w:pPr>
        <w:pStyle w:val="12"/>
        <w:numPr>
          <w:ilvl w:val="0"/>
          <w:numId w:val="0"/>
        </w:numPr>
        <w:spacing w:after="0"/>
        <w:ind w:left="709"/>
        <w:jc w:val="center"/>
        <w:rPr>
          <w:rStyle w:val="affc"/>
          <w:bCs w:val="0"/>
        </w:rPr>
      </w:pPr>
      <w:bookmarkStart w:id="77" w:name="_Toc42703515"/>
      <w:bookmarkStart w:id="78" w:name="_Toc42887923"/>
      <w:bookmarkStart w:id="79" w:name="_Toc42888374"/>
      <w:r w:rsidRPr="00FD559C">
        <w:rPr>
          <w:rStyle w:val="affc"/>
          <w:bCs w:val="0"/>
        </w:rPr>
        <w:lastRenderedPageBreak/>
        <w:t>ПРИЛОЖЕНИЕ</w:t>
      </w:r>
      <w:bookmarkEnd w:id="77"/>
      <w:bookmarkEnd w:id="78"/>
      <w:bookmarkEnd w:id="79"/>
    </w:p>
    <w:p w14:paraId="1ACB62A7" w14:textId="77777777" w:rsidR="00AB4E5F" w:rsidRPr="00AB4E5F" w:rsidRDefault="00AB4E5F" w:rsidP="00AB4E5F">
      <w:pPr>
        <w:pStyle w:val="a1"/>
        <w:rPr>
          <w:noProof/>
        </w:rPr>
      </w:pPr>
      <w:r w:rsidRPr="00AB4E5F">
        <w:rPr>
          <w:noProof/>
        </w:rPr>
        <w:t>Текст программы на прилагаемом компакт-диске.</w:t>
      </w:r>
    </w:p>
    <w:p w14:paraId="533EE2AA" w14:textId="77777777" w:rsidR="0089722C" w:rsidRPr="00F54DAE" w:rsidRDefault="0089722C" w:rsidP="00AB4E5F">
      <w:pPr>
        <w:spacing w:before="0" w:line="240" w:lineRule="auto"/>
        <w:ind w:left="482"/>
        <w:jc w:val="left"/>
        <w:rPr>
          <w:noProof/>
          <w:szCs w:val="26"/>
        </w:rPr>
      </w:pPr>
    </w:p>
    <w:sectPr w:rsidR="0089722C" w:rsidRPr="00F54DAE" w:rsidSect="00DB04FD">
      <w:type w:val="continuous"/>
      <w:pgSz w:w="11906" w:h="16838" w:code="9"/>
      <w:pgMar w:top="851" w:right="1134" w:bottom="1701" w:left="1134" w:header="284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2697FE" w14:textId="77777777" w:rsidR="00CF2F15" w:rsidRDefault="00CF2F15">
      <w:r>
        <w:separator/>
      </w:r>
    </w:p>
    <w:p w14:paraId="2AA1D047" w14:textId="77777777" w:rsidR="00CF2F15" w:rsidRDefault="00CF2F15"/>
  </w:endnote>
  <w:endnote w:type="continuationSeparator" w:id="0">
    <w:p w14:paraId="0DFD5B5B" w14:textId="77777777" w:rsidR="00CF2F15" w:rsidRDefault="00CF2F15">
      <w:r>
        <w:continuationSeparator/>
      </w:r>
    </w:p>
    <w:p w14:paraId="4BA66B61" w14:textId="77777777" w:rsidR="00CF2F15" w:rsidRDefault="00CF2F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T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T Sans">
    <w:altName w:val="Calibri"/>
    <w:charset w:val="CC"/>
    <w:family w:val="swiss"/>
    <w:pitch w:val="variable"/>
    <w:sig w:usb0="A00002EF" w:usb1="5000204B" w:usb2="00000020" w:usb3="00000000" w:csb0="00000097" w:csb1="00000000"/>
  </w:font>
  <w:font w:name="PT Mono">
    <w:altName w:val="Calibri"/>
    <w:charset w:val="CC"/>
    <w:family w:val="modern"/>
    <w:pitch w:val="fixed"/>
    <w:sig w:usb0="A00002EF" w:usb1="500078EB" w:usb2="00000020" w:usb3="00000000" w:csb0="000000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9656FB1-3D39-4F5D-9853-85518BEE9AC9}"/>
    <w:embedBold r:id="rId2" w:fontKey="{A2254132-26B2-48CB-A945-6026FDF5630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altName w:val="Calibri"/>
    <w:charset w:val="00"/>
    <w:family w:val="modern"/>
    <w:pitch w:val="fixed"/>
    <w:sig w:usb0="80000227" w:usb1="00001801" w:usb2="00000000" w:usb3="00000000" w:csb0="00000097" w:csb1="00000000"/>
  </w:font>
  <w:font w:name="Droid Sans Fallback">
    <w:altName w:val="Times New Roman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subsetted="1" w:fontKey="{A30416FA-A6A7-4006-8C43-7E2046DD18D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4" w:subsetted="1" w:fontKey="{8917FAF9-6A68-4251-8BD2-170136588FA2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728722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28C3B352" w14:textId="77777777" w:rsidR="001E3CB8" w:rsidRPr="00F65B95" w:rsidRDefault="001E3CB8">
        <w:pPr>
          <w:pStyle w:val="a9"/>
          <w:jc w:val="center"/>
          <w:rPr>
            <w:szCs w:val="28"/>
          </w:rPr>
        </w:pPr>
        <w:r w:rsidRPr="00F65B95">
          <w:rPr>
            <w:szCs w:val="28"/>
          </w:rPr>
          <w:fldChar w:fldCharType="begin"/>
        </w:r>
        <w:r w:rsidRPr="00F65B95">
          <w:rPr>
            <w:szCs w:val="28"/>
          </w:rPr>
          <w:instrText>PAGE   \* MERGEFORMAT</w:instrText>
        </w:r>
        <w:r w:rsidRPr="00F65B95">
          <w:rPr>
            <w:szCs w:val="28"/>
          </w:rPr>
          <w:fldChar w:fldCharType="separate"/>
        </w:r>
        <w:r w:rsidRPr="00F65B95">
          <w:rPr>
            <w:szCs w:val="28"/>
          </w:rPr>
          <w:t>2</w:t>
        </w:r>
        <w:r w:rsidRPr="00F65B95">
          <w:rPr>
            <w:szCs w:val="28"/>
          </w:rPr>
          <w:fldChar w:fldCharType="end"/>
        </w:r>
      </w:p>
    </w:sdtContent>
  </w:sdt>
  <w:p w14:paraId="76C312F3" w14:textId="77777777" w:rsidR="001E3CB8" w:rsidRDefault="001E3CB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14050878"/>
      <w:docPartObj>
        <w:docPartGallery w:val="Page Numbers (Top of Page)"/>
        <w:docPartUnique/>
      </w:docPartObj>
    </w:sdtPr>
    <w:sdtContent>
      <w:p w14:paraId="3981C0AC" w14:textId="5705C693" w:rsidR="001E3CB8" w:rsidRPr="00212F4C" w:rsidRDefault="001E3CB8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D09557B" w14:textId="77777777" w:rsidR="001E3CB8" w:rsidRDefault="001E3CB8"/>
  <w:p w14:paraId="551381FD" w14:textId="77777777" w:rsidR="001E3CB8" w:rsidRDefault="001E3CB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DBCE1" w14:textId="77777777" w:rsidR="00CF2F15" w:rsidRDefault="00CF2F15">
      <w:r>
        <w:separator/>
      </w:r>
    </w:p>
    <w:p w14:paraId="25F3EDEA" w14:textId="77777777" w:rsidR="00CF2F15" w:rsidRDefault="00CF2F15"/>
  </w:footnote>
  <w:footnote w:type="continuationSeparator" w:id="0">
    <w:p w14:paraId="4A48D61D" w14:textId="77777777" w:rsidR="00CF2F15" w:rsidRDefault="00CF2F15">
      <w:r>
        <w:continuationSeparator/>
      </w:r>
    </w:p>
    <w:p w14:paraId="674AE595" w14:textId="77777777" w:rsidR="00CF2F15" w:rsidRDefault="00CF2F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92CE4DC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0000006"/>
    <w:multiLevelType w:val="singleLevel"/>
    <w:tmpl w:val="30E2D6AE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2" w15:restartNumberingAfterBreak="0">
    <w:nsid w:val="00000019"/>
    <w:multiLevelType w:val="multilevel"/>
    <w:tmpl w:val="E4D2E5B6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3" w15:restartNumberingAfterBreak="0">
    <w:nsid w:val="0000001C"/>
    <w:multiLevelType w:val="multilevel"/>
    <w:tmpl w:val="793C4E16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4" w15:restartNumberingAfterBreak="0">
    <w:nsid w:val="022E5BB5"/>
    <w:multiLevelType w:val="multilevel"/>
    <w:tmpl w:val="782475D6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5" w15:restartNumberingAfterBreak="0">
    <w:nsid w:val="02EB2671"/>
    <w:multiLevelType w:val="multilevel"/>
    <w:tmpl w:val="6CF45B1A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6" w15:restartNumberingAfterBreak="0">
    <w:nsid w:val="054C6AA1"/>
    <w:multiLevelType w:val="hybridMultilevel"/>
    <w:tmpl w:val="61DCC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E840320"/>
    <w:multiLevelType w:val="multilevel"/>
    <w:tmpl w:val="92CE4DC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126D18AB"/>
    <w:multiLevelType w:val="multilevel"/>
    <w:tmpl w:val="ABB4CAB2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9" w15:restartNumberingAfterBreak="0">
    <w:nsid w:val="16DC3DF2"/>
    <w:multiLevelType w:val="multilevel"/>
    <w:tmpl w:val="935E14CA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621AA4"/>
    <w:multiLevelType w:val="hybridMultilevel"/>
    <w:tmpl w:val="3C223BAE"/>
    <w:lvl w:ilvl="0" w:tplc="344C9A70">
      <w:start w:val="1"/>
      <w:numFmt w:val="decimal"/>
      <w:lvlText w:val="%1."/>
      <w:lvlJc w:val="left"/>
      <w:pPr>
        <w:ind w:left="54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31AF37E6"/>
    <w:multiLevelType w:val="multilevel"/>
    <w:tmpl w:val="EA1EFEB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Times New Roman" w:hAnsi="Times New Roman" w:cs="Times New Roman" w:hint="default"/>
        <w:sz w:val="28"/>
        <w:szCs w:val="32"/>
      </w:rPr>
    </w:lvl>
    <w:lvl w:ilvl="1" w:tentative="1">
      <w:start w:val="1"/>
      <w:numFmt w:val="lowerLetter"/>
      <w:lvlText w:val="%2."/>
      <w:lvlJc w:val="left"/>
      <w:pPr>
        <w:ind w:left="975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135" w:hanging="360"/>
      </w:pPr>
    </w:lvl>
    <w:lvl w:ilvl="5" w:tentative="1">
      <w:start w:val="1"/>
      <w:numFmt w:val="lowerRoman"/>
      <w:lvlText w:val="%6."/>
      <w:lvlJc w:val="right"/>
      <w:pPr>
        <w:ind w:left="3855" w:hanging="180"/>
      </w:pPr>
    </w:lvl>
    <w:lvl w:ilvl="6" w:tentative="1">
      <w:start w:val="1"/>
      <w:numFmt w:val="decimal"/>
      <w:lvlText w:val="%7."/>
      <w:lvlJc w:val="left"/>
      <w:pPr>
        <w:ind w:left="4575" w:hanging="360"/>
      </w:pPr>
    </w:lvl>
    <w:lvl w:ilvl="7" w:tentative="1">
      <w:start w:val="1"/>
      <w:numFmt w:val="lowerLetter"/>
      <w:lvlText w:val="%8."/>
      <w:lvlJc w:val="left"/>
      <w:pPr>
        <w:ind w:left="5295" w:hanging="360"/>
      </w:pPr>
    </w:lvl>
    <w:lvl w:ilvl="8" w:tentative="1">
      <w:start w:val="1"/>
      <w:numFmt w:val="lowerRoman"/>
      <w:lvlText w:val="%9."/>
      <w:lvlJc w:val="right"/>
      <w:pPr>
        <w:ind w:left="6015" w:hanging="180"/>
      </w:pPr>
    </w:lvl>
  </w:abstractNum>
  <w:abstractNum w:abstractNumId="12" w15:restartNumberingAfterBreak="0">
    <w:nsid w:val="338E7B79"/>
    <w:multiLevelType w:val="multilevel"/>
    <w:tmpl w:val="92CE4DC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3C8E452F"/>
    <w:multiLevelType w:val="multilevel"/>
    <w:tmpl w:val="92CE4DC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3E0E64A8"/>
    <w:multiLevelType w:val="hybridMultilevel"/>
    <w:tmpl w:val="7B586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27B92"/>
    <w:multiLevelType w:val="hybridMultilevel"/>
    <w:tmpl w:val="BE0AF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B1FB7"/>
    <w:multiLevelType w:val="hybridMultilevel"/>
    <w:tmpl w:val="E45E65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C2F0ABB"/>
    <w:multiLevelType w:val="multilevel"/>
    <w:tmpl w:val="5C48CCA6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D663C98"/>
    <w:multiLevelType w:val="hybridMultilevel"/>
    <w:tmpl w:val="92183D0C"/>
    <w:lvl w:ilvl="0" w:tplc="041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33911BF"/>
    <w:multiLevelType w:val="hybridMultilevel"/>
    <w:tmpl w:val="E00CA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CBF02FF"/>
    <w:multiLevelType w:val="hybridMultilevel"/>
    <w:tmpl w:val="43B603F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20"/>
  </w:num>
  <w:num w:numId="2">
    <w:abstractNumId w:val="17"/>
  </w:num>
  <w:num w:numId="3">
    <w:abstractNumId w:val="9"/>
  </w:num>
  <w:num w:numId="4">
    <w:abstractNumId w:val="4"/>
  </w:num>
  <w:num w:numId="5">
    <w:abstractNumId w:val="5"/>
  </w:num>
  <w:num w:numId="6">
    <w:abstractNumId w:val="1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2"/>
  </w:num>
  <w:num w:numId="12">
    <w:abstractNumId w:val="13"/>
  </w:num>
  <w:num w:numId="13">
    <w:abstractNumId w:val="15"/>
  </w:num>
  <w:num w:numId="14">
    <w:abstractNumId w:val="16"/>
  </w:num>
  <w:num w:numId="15">
    <w:abstractNumId w:val="6"/>
  </w:num>
  <w:num w:numId="16">
    <w:abstractNumId w:val="21"/>
  </w:num>
  <w:num w:numId="17">
    <w:abstractNumId w:val="14"/>
  </w:num>
  <w:num w:numId="18">
    <w:abstractNumId w:val="19"/>
  </w:num>
  <w:num w:numId="19">
    <w:abstractNumId w:val="18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TrueTypeFonts/>
  <w:saveSubsetFonts/>
  <w:proofState w:spelling="clean" w:grammar="clean"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658"/>
    <w:rsid w:val="00000AFE"/>
    <w:rsid w:val="000016F4"/>
    <w:rsid w:val="00001DF8"/>
    <w:rsid w:val="00004248"/>
    <w:rsid w:val="00004359"/>
    <w:rsid w:val="0000453B"/>
    <w:rsid w:val="000110DE"/>
    <w:rsid w:val="00012B1C"/>
    <w:rsid w:val="000132BA"/>
    <w:rsid w:val="00014B4C"/>
    <w:rsid w:val="00015692"/>
    <w:rsid w:val="0001752B"/>
    <w:rsid w:val="000176F3"/>
    <w:rsid w:val="00017ECC"/>
    <w:rsid w:val="000204E9"/>
    <w:rsid w:val="00020A7E"/>
    <w:rsid w:val="00021A2E"/>
    <w:rsid w:val="00021BA9"/>
    <w:rsid w:val="000242B9"/>
    <w:rsid w:val="0002528F"/>
    <w:rsid w:val="000266DD"/>
    <w:rsid w:val="000268A4"/>
    <w:rsid w:val="00027389"/>
    <w:rsid w:val="00027DF7"/>
    <w:rsid w:val="00030D76"/>
    <w:rsid w:val="0003212D"/>
    <w:rsid w:val="00032650"/>
    <w:rsid w:val="00035256"/>
    <w:rsid w:val="0003529C"/>
    <w:rsid w:val="00041A87"/>
    <w:rsid w:val="00046D2E"/>
    <w:rsid w:val="00046F15"/>
    <w:rsid w:val="00047654"/>
    <w:rsid w:val="000516B0"/>
    <w:rsid w:val="00051BCE"/>
    <w:rsid w:val="00055F4E"/>
    <w:rsid w:val="00057C3A"/>
    <w:rsid w:val="00062618"/>
    <w:rsid w:val="00062E56"/>
    <w:rsid w:val="0006373F"/>
    <w:rsid w:val="00064023"/>
    <w:rsid w:val="00067994"/>
    <w:rsid w:val="00067AC1"/>
    <w:rsid w:val="00067B7F"/>
    <w:rsid w:val="00070F43"/>
    <w:rsid w:val="00072259"/>
    <w:rsid w:val="00077197"/>
    <w:rsid w:val="00077B39"/>
    <w:rsid w:val="00077D45"/>
    <w:rsid w:val="00080DB6"/>
    <w:rsid w:val="000816DD"/>
    <w:rsid w:val="00081EE5"/>
    <w:rsid w:val="00083129"/>
    <w:rsid w:val="00083363"/>
    <w:rsid w:val="00087160"/>
    <w:rsid w:val="00087CDE"/>
    <w:rsid w:val="0009602D"/>
    <w:rsid w:val="000A09B9"/>
    <w:rsid w:val="000A22CC"/>
    <w:rsid w:val="000A43BC"/>
    <w:rsid w:val="000A43DC"/>
    <w:rsid w:val="000A5794"/>
    <w:rsid w:val="000A6CC4"/>
    <w:rsid w:val="000B01C1"/>
    <w:rsid w:val="000B4826"/>
    <w:rsid w:val="000B5075"/>
    <w:rsid w:val="000B5D3E"/>
    <w:rsid w:val="000B636A"/>
    <w:rsid w:val="000B7CA3"/>
    <w:rsid w:val="000C394B"/>
    <w:rsid w:val="000C4707"/>
    <w:rsid w:val="000C5E19"/>
    <w:rsid w:val="000D2362"/>
    <w:rsid w:val="000D245F"/>
    <w:rsid w:val="000D6B78"/>
    <w:rsid w:val="000E102D"/>
    <w:rsid w:val="000E22A5"/>
    <w:rsid w:val="000F05ED"/>
    <w:rsid w:val="000F5088"/>
    <w:rsid w:val="000F576A"/>
    <w:rsid w:val="000F5E5F"/>
    <w:rsid w:val="000F721A"/>
    <w:rsid w:val="001016F0"/>
    <w:rsid w:val="00102232"/>
    <w:rsid w:val="00102497"/>
    <w:rsid w:val="00103832"/>
    <w:rsid w:val="00103CB0"/>
    <w:rsid w:val="00105BC6"/>
    <w:rsid w:val="00107FFA"/>
    <w:rsid w:val="00111522"/>
    <w:rsid w:val="001140A4"/>
    <w:rsid w:val="001144AF"/>
    <w:rsid w:val="001164F8"/>
    <w:rsid w:val="00117440"/>
    <w:rsid w:val="00117529"/>
    <w:rsid w:val="00121CA6"/>
    <w:rsid w:val="001230FC"/>
    <w:rsid w:val="00126884"/>
    <w:rsid w:val="00131B1E"/>
    <w:rsid w:val="0013679E"/>
    <w:rsid w:val="001400AC"/>
    <w:rsid w:val="00140B6F"/>
    <w:rsid w:val="00145BD7"/>
    <w:rsid w:val="00146041"/>
    <w:rsid w:val="00146574"/>
    <w:rsid w:val="00147A5F"/>
    <w:rsid w:val="00151FBE"/>
    <w:rsid w:val="00152256"/>
    <w:rsid w:val="00152EDA"/>
    <w:rsid w:val="0015478D"/>
    <w:rsid w:val="00154E0B"/>
    <w:rsid w:val="001553C4"/>
    <w:rsid w:val="00156102"/>
    <w:rsid w:val="00156E3F"/>
    <w:rsid w:val="00160CA5"/>
    <w:rsid w:val="00163CF4"/>
    <w:rsid w:val="00164462"/>
    <w:rsid w:val="001653DD"/>
    <w:rsid w:val="00166472"/>
    <w:rsid w:val="00167D56"/>
    <w:rsid w:val="0017117E"/>
    <w:rsid w:val="0017132D"/>
    <w:rsid w:val="00172631"/>
    <w:rsid w:val="00172BD5"/>
    <w:rsid w:val="00174271"/>
    <w:rsid w:val="00175D28"/>
    <w:rsid w:val="00176243"/>
    <w:rsid w:val="00182128"/>
    <w:rsid w:val="001834D2"/>
    <w:rsid w:val="00184184"/>
    <w:rsid w:val="00191CD4"/>
    <w:rsid w:val="0019468C"/>
    <w:rsid w:val="00196356"/>
    <w:rsid w:val="00196704"/>
    <w:rsid w:val="001968AC"/>
    <w:rsid w:val="001A12E1"/>
    <w:rsid w:val="001A2FEA"/>
    <w:rsid w:val="001A4757"/>
    <w:rsid w:val="001A7E4B"/>
    <w:rsid w:val="001B17C3"/>
    <w:rsid w:val="001B2937"/>
    <w:rsid w:val="001B2B71"/>
    <w:rsid w:val="001B345B"/>
    <w:rsid w:val="001B4098"/>
    <w:rsid w:val="001B433E"/>
    <w:rsid w:val="001B55D1"/>
    <w:rsid w:val="001B749B"/>
    <w:rsid w:val="001C07AB"/>
    <w:rsid w:val="001C21A1"/>
    <w:rsid w:val="001C2BDD"/>
    <w:rsid w:val="001C3364"/>
    <w:rsid w:val="001C3D6D"/>
    <w:rsid w:val="001C4FCE"/>
    <w:rsid w:val="001C53B7"/>
    <w:rsid w:val="001C5FD1"/>
    <w:rsid w:val="001D077C"/>
    <w:rsid w:val="001D0BDF"/>
    <w:rsid w:val="001D56A8"/>
    <w:rsid w:val="001E3CB8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721"/>
    <w:rsid w:val="00200C80"/>
    <w:rsid w:val="00201679"/>
    <w:rsid w:val="002021DA"/>
    <w:rsid w:val="002046D6"/>
    <w:rsid w:val="002051FB"/>
    <w:rsid w:val="00206A11"/>
    <w:rsid w:val="00207EF8"/>
    <w:rsid w:val="00212F4C"/>
    <w:rsid w:val="00215143"/>
    <w:rsid w:val="00215BF3"/>
    <w:rsid w:val="00220885"/>
    <w:rsid w:val="00220FB0"/>
    <w:rsid w:val="002262F8"/>
    <w:rsid w:val="00226E09"/>
    <w:rsid w:val="00230BAD"/>
    <w:rsid w:val="00231367"/>
    <w:rsid w:val="002321BF"/>
    <w:rsid w:val="002324FA"/>
    <w:rsid w:val="0023395F"/>
    <w:rsid w:val="00233BF4"/>
    <w:rsid w:val="002355FF"/>
    <w:rsid w:val="00235916"/>
    <w:rsid w:val="0023678B"/>
    <w:rsid w:val="00237F87"/>
    <w:rsid w:val="00240511"/>
    <w:rsid w:val="00241110"/>
    <w:rsid w:val="00242378"/>
    <w:rsid w:val="002445FA"/>
    <w:rsid w:val="00246722"/>
    <w:rsid w:val="00252CB8"/>
    <w:rsid w:val="00254D4D"/>
    <w:rsid w:val="00255928"/>
    <w:rsid w:val="00255CDD"/>
    <w:rsid w:val="00256DD0"/>
    <w:rsid w:val="002578C0"/>
    <w:rsid w:val="0026070D"/>
    <w:rsid w:val="0026256D"/>
    <w:rsid w:val="00263176"/>
    <w:rsid w:val="00265990"/>
    <w:rsid w:val="00267695"/>
    <w:rsid w:val="00270AD6"/>
    <w:rsid w:val="00271AB7"/>
    <w:rsid w:val="00273E22"/>
    <w:rsid w:val="002741F8"/>
    <w:rsid w:val="0027508B"/>
    <w:rsid w:val="00276614"/>
    <w:rsid w:val="0028013C"/>
    <w:rsid w:val="00280B9A"/>
    <w:rsid w:val="00284106"/>
    <w:rsid w:val="00285B23"/>
    <w:rsid w:val="00293F4E"/>
    <w:rsid w:val="00295264"/>
    <w:rsid w:val="00295BDE"/>
    <w:rsid w:val="00296C5B"/>
    <w:rsid w:val="002A05F3"/>
    <w:rsid w:val="002A190E"/>
    <w:rsid w:val="002A1BC1"/>
    <w:rsid w:val="002A3D2B"/>
    <w:rsid w:val="002A556D"/>
    <w:rsid w:val="002A6C95"/>
    <w:rsid w:val="002B18A3"/>
    <w:rsid w:val="002B36C5"/>
    <w:rsid w:val="002B3CC8"/>
    <w:rsid w:val="002B4673"/>
    <w:rsid w:val="002B5A38"/>
    <w:rsid w:val="002B5CA6"/>
    <w:rsid w:val="002B5D67"/>
    <w:rsid w:val="002B6D3A"/>
    <w:rsid w:val="002B7C3A"/>
    <w:rsid w:val="002B7F58"/>
    <w:rsid w:val="002C1E4F"/>
    <w:rsid w:val="002C2113"/>
    <w:rsid w:val="002C6C11"/>
    <w:rsid w:val="002C6FF2"/>
    <w:rsid w:val="002C74D9"/>
    <w:rsid w:val="002C7E27"/>
    <w:rsid w:val="002D036C"/>
    <w:rsid w:val="002D0530"/>
    <w:rsid w:val="002D2035"/>
    <w:rsid w:val="002D3919"/>
    <w:rsid w:val="002D413F"/>
    <w:rsid w:val="002E202D"/>
    <w:rsid w:val="002E4F32"/>
    <w:rsid w:val="002E619A"/>
    <w:rsid w:val="002E70D1"/>
    <w:rsid w:val="002F3799"/>
    <w:rsid w:val="002F4A10"/>
    <w:rsid w:val="002F4C67"/>
    <w:rsid w:val="002F5466"/>
    <w:rsid w:val="002F6115"/>
    <w:rsid w:val="002F7C81"/>
    <w:rsid w:val="003020C9"/>
    <w:rsid w:val="0030229D"/>
    <w:rsid w:val="00304174"/>
    <w:rsid w:val="00305663"/>
    <w:rsid w:val="00306544"/>
    <w:rsid w:val="003073C9"/>
    <w:rsid w:val="0030775A"/>
    <w:rsid w:val="00311203"/>
    <w:rsid w:val="0031265D"/>
    <w:rsid w:val="00313643"/>
    <w:rsid w:val="00313972"/>
    <w:rsid w:val="00320A3B"/>
    <w:rsid w:val="00322271"/>
    <w:rsid w:val="003235E2"/>
    <w:rsid w:val="0032395E"/>
    <w:rsid w:val="003243BE"/>
    <w:rsid w:val="0032652A"/>
    <w:rsid w:val="003309B4"/>
    <w:rsid w:val="00331195"/>
    <w:rsid w:val="00332EBA"/>
    <w:rsid w:val="00334200"/>
    <w:rsid w:val="00340A56"/>
    <w:rsid w:val="00340E69"/>
    <w:rsid w:val="00341F72"/>
    <w:rsid w:val="003421EC"/>
    <w:rsid w:val="00343AB8"/>
    <w:rsid w:val="0034552C"/>
    <w:rsid w:val="00346408"/>
    <w:rsid w:val="003471EB"/>
    <w:rsid w:val="003531DC"/>
    <w:rsid w:val="003535A4"/>
    <w:rsid w:val="003572F1"/>
    <w:rsid w:val="0036353A"/>
    <w:rsid w:val="00365F89"/>
    <w:rsid w:val="003660B4"/>
    <w:rsid w:val="0036616A"/>
    <w:rsid w:val="0037748A"/>
    <w:rsid w:val="00385D2F"/>
    <w:rsid w:val="0038603A"/>
    <w:rsid w:val="00387877"/>
    <w:rsid w:val="003936C0"/>
    <w:rsid w:val="00394650"/>
    <w:rsid w:val="003960A4"/>
    <w:rsid w:val="00396513"/>
    <w:rsid w:val="00397646"/>
    <w:rsid w:val="003A033A"/>
    <w:rsid w:val="003A13B7"/>
    <w:rsid w:val="003A1631"/>
    <w:rsid w:val="003A201A"/>
    <w:rsid w:val="003A2551"/>
    <w:rsid w:val="003A435A"/>
    <w:rsid w:val="003A4DF8"/>
    <w:rsid w:val="003A5109"/>
    <w:rsid w:val="003A5DB8"/>
    <w:rsid w:val="003A6AC6"/>
    <w:rsid w:val="003B189B"/>
    <w:rsid w:val="003B1DC8"/>
    <w:rsid w:val="003B2704"/>
    <w:rsid w:val="003B2A37"/>
    <w:rsid w:val="003B75A6"/>
    <w:rsid w:val="003C0B0F"/>
    <w:rsid w:val="003C0B64"/>
    <w:rsid w:val="003C0FE5"/>
    <w:rsid w:val="003C10F7"/>
    <w:rsid w:val="003C2795"/>
    <w:rsid w:val="003C2C0F"/>
    <w:rsid w:val="003C37B6"/>
    <w:rsid w:val="003C47CF"/>
    <w:rsid w:val="003C5698"/>
    <w:rsid w:val="003C7526"/>
    <w:rsid w:val="003D34CA"/>
    <w:rsid w:val="003D367E"/>
    <w:rsid w:val="003D4B38"/>
    <w:rsid w:val="003D4C8D"/>
    <w:rsid w:val="003D7B9C"/>
    <w:rsid w:val="003E0430"/>
    <w:rsid w:val="003E0C83"/>
    <w:rsid w:val="003E160F"/>
    <w:rsid w:val="003E371C"/>
    <w:rsid w:val="003E3B55"/>
    <w:rsid w:val="003E7C24"/>
    <w:rsid w:val="003F7702"/>
    <w:rsid w:val="00400598"/>
    <w:rsid w:val="00400EAD"/>
    <w:rsid w:val="00402AA9"/>
    <w:rsid w:val="00405D66"/>
    <w:rsid w:val="0040619B"/>
    <w:rsid w:val="004062C7"/>
    <w:rsid w:val="0041066F"/>
    <w:rsid w:val="004111E6"/>
    <w:rsid w:val="004116BB"/>
    <w:rsid w:val="00412B02"/>
    <w:rsid w:val="00416826"/>
    <w:rsid w:val="00416ECF"/>
    <w:rsid w:val="004308AE"/>
    <w:rsid w:val="00430EA5"/>
    <w:rsid w:val="00431851"/>
    <w:rsid w:val="004318F8"/>
    <w:rsid w:val="0043513D"/>
    <w:rsid w:val="0043520E"/>
    <w:rsid w:val="004355E5"/>
    <w:rsid w:val="00435CBE"/>
    <w:rsid w:val="00436CEF"/>
    <w:rsid w:val="00444353"/>
    <w:rsid w:val="00444974"/>
    <w:rsid w:val="00444B2C"/>
    <w:rsid w:val="00444E10"/>
    <w:rsid w:val="004450B2"/>
    <w:rsid w:val="004453F7"/>
    <w:rsid w:val="0044664F"/>
    <w:rsid w:val="00447F52"/>
    <w:rsid w:val="00451667"/>
    <w:rsid w:val="0045180B"/>
    <w:rsid w:val="004538D6"/>
    <w:rsid w:val="004550BE"/>
    <w:rsid w:val="00455CDA"/>
    <w:rsid w:val="00460B77"/>
    <w:rsid w:val="00461473"/>
    <w:rsid w:val="00462D53"/>
    <w:rsid w:val="00463168"/>
    <w:rsid w:val="0046382F"/>
    <w:rsid w:val="00465ABD"/>
    <w:rsid w:val="00467E28"/>
    <w:rsid w:val="00470DBC"/>
    <w:rsid w:val="00471166"/>
    <w:rsid w:val="00473C0A"/>
    <w:rsid w:val="00474E5B"/>
    <w:rsid w:val="004778EE"/>
    <w:rsid w:val="00477BEA"/>
    <w:rsid w:val="00477E2F"/>
    <w:rsid w:val="00480141"/>
    <w:rsid w:val="00480DFA"/>
    <w:rsid w:val="0048267C"/>
    <w:rsid w:val="00483EBB"/>
    <w:rsid w:val="00485689"/>
    <w:rsid w:val="004868AF"/>
    <w:rsid w:val="00486C17"/>
    <w:rsid w:val="004873CA"/>
    <w:rsid w:val="00490355"/>
    <w:rsid w:val="00492047"/>
    <w:rsid w:val="004929FA"/>
    <w:rsid w:val="00492AD7"/>
    <w:rsid w:val="00493A5E"/>
    <w:rsid w:val="00493C13"/>
    <w:rsid w:val="0049434B"/>
    <w:rsid w:val="00496435"/>
    <w:rsid w:val="004972AA"/>
    <w:rsid w:val="004979F9"/>
    <w:rsid w:val="004A1D64"/>
    <w:rsid w:val="004A2330"/>
    <w:rsid w:val="004A4C04"/>
    <w:rsid w:val="004A7D30"/>
    <w:rsid w:val="004B0554"/>
    <w:rsid w:val="004B22F1"/>
    <w:rsid w:val="004B3F90"/>
    <w:rsid w:val="004B50B8"/>
    <w:rsid w:val="004B7997"/>
    <w:rsid w:val="004C046F"/>
    <w:rsid w:val="004C0480"/>
    <w:rsid w:val="004C2DD7"/>
    <w:rsid w:val="004C46FF"/>
    <w:rsid w:val="004C5E57"/>
    <w:rsid w:val="004D0694"/>
    <w:rsid w:val="004D2FB9"/>
    <w:rsid w:val="004D546A"/>
    <w:rsid w:val="004D57A9"/>
    <w:rsid w:val="004D6AE6"/>
    <w:rsid w:val="004E2510"/>
    <w:rsid w:val="004E3332"/>
    <w:rsid w:val="004E33A1"/>
    <w:rsid w:val="004E7FA2"/>
    <w:rsid w:val="004F381D"/>
    <w:rsid w:val="0050217B"/>
    <w:rsid w:val="005024B3"/>
    <w:rsid w:val="00502696"/>
    <w:rsid w:val="00503B35"/>
    <w:rsid w:val="00503D2A"/>
    <w:rsid w:val="00503D83"/>
    <w:rsid w:val="00507BD5"/>
    <w:rsid w:val="00511794"/>
    <w:rsid w:val="005165B7"/>
    <w:rsid w:val="005218D9"/>
    <w:rsid w:val="00532E2C"/>
    <w:rsid w:val="005349D3"/>
    <w:rsid w:val="00541EE2"/>
    <w:rsid w:val="005428FC"/>
    <w:rsid w:val="00544E90"/>
    <w:rsid w:val="00545585"/>
    <w:rsid w:val="00546E61"/>
    <w:rsid w:val="00547033"/>
    <w:rsid w:val="0054709A"/>
    <w:rsid w:val="0055031A"/>
    <w:rsid w:val="00550552"/>
    <w:rsid w:val="00550A5E"/>
    <w:rsid w:val="00550ED9"/>
    <w:rsid w:val="005518E6"/>
    <w:rsid w:val="005519FB"/>
    <w:rsid w:val="00552C6E"/>
    <w:rsid w:val="00554A9E"/>
    <w:rsid w:val="005555A5"/>
    <w:rsid w:val="00563EDD"/>
    <w:rsid w:val="005647FC"/>
    <w:rsid w:val="00567B64"/>
    <w:rsid w:val="0057123A"/>
    <w:rsid w:val="00572027"/>
    <w:rsid w:val="005848D8"/>
    <w:rsid w:val="00584F72"/>
    <w:rsid w:val="005909A0"/>
    <w:rsid w:val="0059167D"/>
    <w:rsid w:val="00592E51"/>
    <w:rsid w:val="00592EF8"/>
    <w:rsid w:val="00596DB2"/>
    <w:rsid w:val="00597426"/>
    <w:rsid w:val="00597BA4"/>
    <w:rsid w:val="005A0AF0"/>
    <w:rsid w:val="005A3C43"/>
    <w:rsid w:val="005A4A78"/>
    <w:rsid w:val="005A4D3D"/>
    <w:rsid w:val="005A5848"/>
    <w:rsid w:val="005A6A47"/>
    <w:rsid w:val="005B0935"/>
    <w:rsid w:val="005B0C4B"/>
    <w:rsid w:val="005B1C35"/>
    <w:rsid w:val="005B27DF"/>
    <w:rsid w:val="005B50FC"/>
    <w:rsid w:val="005B59B4"/>
    <w:rsid w:val="005B760F"/>
    <w:rsid w:val="005B7E88"/>
    <w:rsid w:val="005C1363"/>
    <w:rsid w:val="005C2D0B"/>
    <w:rsid w:val="005C5BA9"/>
    <w:rsid w:val="005C5CAE"/>
    <w:rsid w:val="005C73C3"/>
    <w:rsid w:val="005C7EE6"/>
    <w:rsid w:val="005D2F0A"/>
    <w:rsid w:val="005E1200"/>
    <w:rsid w:val="005E18EA"/>
    <w:rsid w:val="005E3136"/>
    <w:rsid w:val="005E3B05"/>
    <w:rsid w:val="005E3DF1"/>
    <w:rsid w:val="005E4CD8"/>
    <w:rsid w:val="005E4E1F"/>
    <w:rsid w:val="005E56AD"/>
    <w:rsid w:val="005E5B47"/>
    <w:rsid w:val="005E721F"/>
    <w:rsid w:val="005E76F0"/>
    <w:rsid w:val="005F2444"/>
    <w:rsid w:val="005F3CB3"/>
    <w:rsid w:val="005F3EB5"/>
    <w:rsid w:val="005F544E"/>
    <w:rsid w:val="005F5987"/>
    <w:rsid w:val="005F5C6C"/>
    <w:rsid w:val="005F6B1B"/>
    <w:rsid w:val="005F6FB4"/>
    <w:rsid w:val="0060000A"/>
    <w:rsid w:val="00601B1C"/>
    <w:rsid w:val="00602325"/>
    <w:rsid w:val="00603253"/>
    <w:rsid w:val="00603719"/>
    <w:rsid w:val="00603CE8"/>
    <w:rsid w:val="006043ED"/>
    <w:rsid w:val="006077F4"/>
    <w:rsid w:val="0060795A"/>
    <w:rsid w:val="006102CC"/>
    <w:rsid w:val="006106A7"/>
    <w:rsid w:val="006117E3"/>
    <w:rsid w:val="00612377"/>
    <w:rsid w:val="0061285D"/>
    <w:rsid w:val="00612BB1"/>
    <w:rsid w:val="00615166"/>
    <w:rsid w:val="00615741"/>
    <w:rsid w:val="0062091D"/>
    <w:rsid w:val="006214AA"/>
    <w:rsid w:val="00622F46"/>
    <w:rsid w:val="00623211"/>
    <w:rsid w:val="00624E75"/>
    <w:rsid w:val="00626CEC"/>
    <w:rsid w:val="00627488"/>
    <w:rsid w:val="00630326"/>
    <w:rsid w:val="0063152E"/>
    <w:rsid w:val="00631904"/>
    <w:rsid w:val="00632031"/>
    <w:rsid w:val="006326A8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2F0"/>
    <w:rsid w:val="006507E1"/>
    <w:rsid w:val="00651F8B"/>
    <w:rsid w:val="006528FD"/>
    <w:rsid w:val="00653D33"/>
    <w:rsid w:val="00655821"/>
    <w:rsid w:val="00657E8A"/>
    <w:rsid w:val="006622CF"/>
    <w:rsid w:val="00664B12"/>
    <w:rsid w:val="006654AC"/>
    <w:rsid w:val="00666ABC"/>
    <w:rsid w:val="00667192"/>
    <w:rsid w:val="0067025E"/>
    <w:rsid w:val="00670693"/>
    <w:rsid w:val="00672C68"/>
    <w:rsid w:val="00677087"/>
    <w:rsid w:val="0067723C"/>
    <w:rsid w:val="00680F5D"/>
    <w:rsid w:val="006812D9"/>
    <w:rsid w:val="0068237E"/>
    <w:rsid w:val="00683234"/>
    <w:rsid w:val="00686793"/>
    <w:rsid w:val="00686ED6"/>
    <w:rsid w:val="006920CE"/>
    <w:rsid w:val="00693D8C"/>
    <w:rsid w:val="00694FB9"/>
    <w:rsid w:val="00696A9B"/>
    <w:rsid w:val="006A1371"/>
    <w:rsid w:val="006A22D3"/>
    <w:rsid w:val="006A2561"/>
    <w:rsid w:val="006A2BFD"/>
    <w:rsid w:val="006A6161"/>
    <w:rsid w:val="006B110D"/>
    <w:rsid w:val="006B1A00"/>
    <w:rsid w:val="006B2C51"/>
    <w:rsid w:val="006C367F"/>
    <w:rsid w:val="006C480A"/>
    <w:rsid w:val="006C6AE5"/>
    <w:rsid w:val="006C7371"/>
    <w:rsid w:val="006C74D1"/>
    <w:rsid w:val="006D09DF"/>
    <w:rsid w:val="006D4330"/>
    <w:rsid w:val="006D4564"/>
    <w:rsid w:val="006D5E14"/>
    <w:rsid w:val="006D6833"/>
    <w:rsid w:val="006D6865"/>
    <w:rsid w:val="006E23D9"/>
    <w:rsid w:val="006E2FC2"/>
    <w:rsid w:val="006E3029"/>
    <w:rsid w:val="006E4068"/>
    <w:rsid w:val="006E4174"/>
    <w:rsid w:val="006E6519"/>
    <w:rsid w:val="006E65F9"/>
    <w:rsid w:val="006F0844"/>
    <w:rsid w:val="006F12D8"/>
    <w:rsid w:val="006F2DBD"/>
    <w:rsid w:val="006F3B3C"/>
    <w:rsid w:val="006F55B7"/>
    <w:rsid w:val="006F6138"/>
    <w:rsid w:val="006F6489"/>
    <w:rsid w:val="007014D7"/>
    <w:rsid w:val="00701684"/>
    <w:rsid w:val="00703E10"/>
    <w:rsid w:val="00706328"/>
    <w:rsid w:val="00710D56"/>
    <w:rsid w:val="007113FA"/>
    <w:rsid w:val="00712E93"/>
    <w:rsid w:val="00715837"/>
    <w:rsid w:val="00716902"/>
    <w:rsid w:val="00716CC4"/>
    <w:rsid w:val="007176D0"/>
    <w:rsid w:val="0072027C"/>
    <w:rsid w:val="00721718"/>
    <w:rsid w:val="007261CA"/>
    <w:rsid w:val="0072665F"/>
    <w:rsid w:val="0072783E"/>
    <w:rsid w:val="00727D7E"/>
    <w:rsid w:val="00730DFA"/>
    <w:rsid w:val="0073342C"/>
    <w:rsid w:val="00734AF4"/>
    <w:rsid w:val="007360B6"/>
    <w:rsid w:val="007365E4"/>
    <w:rsid w:val="007378F5"/>
    <w:rsid w:val="00740AF9"/>
    <w:rsid w:val="0074120F"/>
    <w:rsid w:val="007413E3"/>
    <w:rsid w:val="007421D9"/>
    <w:rsid w:val="007435C6"/>
    <w:rsid w:val="007446E1"/>
    <w:rsid w:val="00746971"/>
    <w:rsid w:val="00747AFC"/>
    <w:rsid w:val="007507FF"/>
    <w:rsid w:val="00751F6C"/>
    <w:rsid w:val="007526CB"/>
    <w:rsid w:val="007546BD"/>
    <w:rsid w:val="00754FA7"/>
    <w:rsid w:val="007601B1"/>
    <w:rsid w:val="007617A7"/>
    <w:rsid w:val="00761E4A"/>
    <w:rsid w:val="0076249B"/>
    <w:rsid w:val="007626F2"/>
    <w:rsid w:val="00765584"/>
    <w:rsid w:val="00771C7D"/>
    <w:rsid w:val="007730C6"/>
    <w:rsid w:val="00774639"/>
    <w:rsid w:val="0078023A"/>
    <w:rsid w:val="00784E81"/>
    <w:rsid w:val="00786CE6"/>
    <w:rsid w:val="00786FBB"/>
    <w:rsid w:val="00787D9B"/>
    <w:rsid w:val="0079052E"/>
    <w:rsid w:val="007941D6"/>
    <w:rsid w:val="00794D06"/>
    <w:rsid w:val="0079538C"/>
    <w:rsid w:val="007A09D1"/>
    <w:rsid w:val="007A2278"/>
    <w:rsid w:val="007A2712"/>
    <w:rsid w:val="007A394E"/>
    <w:rsid w:val="007A3BDD"/>
    <w:rsid w:val="007A48D8"/>
    <w:rsid w:val="007B1D41"/>
    <w:rsid w:val="007B2FA5"/>
    <w:rsid w:val="007B593C"/>
    <w:rsid w:val="007B5B5E"/>
    <w:rsid w:val="007B7AB6"/>
    <w:rsid w:val="007C1855"/>
    <w:rsid w:val="007C3EC6"/>
    <w:rsid w:val="007C5BB1"/>
    <w:rsid w:val="007D3110"/>
    <w:rsid w:val="007D5577"/>
    <w:rsid w:val="007D57F5"/>
    <w:rsid w:val="007D6608"/>
    <w:rsid w:val="007E0767"/>
    <w:rsid w:val="007E2C4A"/>
    <w:rsid w:val="007E307B"/>
    <w:rsid w:val="007E409C"/>
    <w:rsid w:val="007E4B28"/>
    <w:rsid w:val="007E5CC7"/>
    <w:rsid w:val="007E627E"/>
    <w:rsid w:val="007E6F41"/>
    <w:rsid w:val="007F173A"/>
    <w:rsid w:val="007F2E74"/>
    <w:rsid w:val="007F53B3"/>
    <w:rsid w:val="007F6B80"/>
    <w:rsid w:val="00803FEE"/>
    <w:rsid w:val="00805A46"/>
    <w:rsid w:val="00806F31"/>
    <w:rsid w:val="008078DE"/>
    <w:rsid w:val="008112CD"/>
    <w:rsid w:val="008162E9"/>
    <w:rsid w:val="008240B5"/>
    <w:rsid w:val="0082417F"/>
    <w:rsid w:val="0082436F"/>
    <w:rsid w:val="00825027"/>
    <w:rsid w:val="008304B1"/>
    <w:rsid w:val="00831B23"/>
    <w:rsid w:val="008349BA"/>
    <w:rsid w:val="00834E0A"/>
    <w:rsid w:val="00836200"/>
    <w:rsid w:val="00836313"/>
    <w:rsid w:val="00837059"/>
    <w:rsid w:val="008379E3"/>
    <w:rsid w:val="0084100A"/>
    <w:rsid w:val="00842611"/>
    <w:rsid w:val="00842E99"/>
    <w:rsid w:val="008451C3"/>
    <w:rsid w:val="00847728"/>
    <w:rsid w:val="00850B86"/>
    <w:rsid w:val="00850FBF"/>
    <w:rsid w:val="00852E90"/>
    <w:rsid w:val="008545E2"/>
    <w:rsid w:val="008547FD"/>
    <w:rsid w:val="00855B33"/>
    <w:rsid w:val="00855C53"/>
    <w:rsid w:val="00855E5F"/>
    <w:rsid w:val="00856377"/>
    <w:rsid w:val="00860E18"/>
    <w:rsid w:val="00864B09"/>
    <w:rsid w:val="008665CF"/>
    <w:rsid w:val="0087022E"/>
    <w:rsid w:val="00871E9E"/>
    <w:rsid w:val="00872FDC"/>
    <w:rsid w:val="008734DA"/>
    <w:rsid w:val="0087636B"/>
    <w:rsid w:val="00876BDC"/>
    <w:rsid w:val="008776E8"/>
    <w:rsid w:val="00880E5E"/>
    <w:rsid w:val="008818E7"/>
    <w:rsid w:val="00884C39"/>
    <w:rsid w:val="008857AC"/>
    <w:rsid w:val="008870A8"/>
    <w:rsid w:val="00887E7D"/>
    <w:rsid w:val="0089141A"/>
    <w:rsid w:val="00892672"/>
    <w:rsid w:val="0089722C"/>
    <w:rsid w:val="00897D30"/>
    <w:rsid w:val="008A0BCB"/>
    <w:rsid w:val="008A3968"/>
    <w:rsid w:val="008A3C02"/>
    <w:rsid w:val="008A3FC0"/>
    <w:rsid w:val="008A5685"/>
    <w:rsid w:val="008A7A05"/>
    <w:rsid w:val="008A7FE1"/>
    <w:rsid w:val="008B1428"/>
    <w:rsid w:val="008B1B6A"/>
    <w:rsid w:val="008B3548"/>
    <w:rsid w:val="008B3EDB"/>
    <w:rsid w:val="008B4E79"/>
    <w:rsid w:val="008B5C3C"/>
    <w:rsid w:val="008C315B"/>
    <w:rsid w:val="008C390A"/>
    <w:rsid w:val="008C7B9B"/>
    <w:rsid w:val="008D20BC"/>
    <w:rsid w:val="008D25BD"/>
    <w:rsid w:val="008E03D4"/>
    <w:rsid w:val="008E2143"/>
    <w:rsid w:val="008E3FE6"/>
    <w:rsid w:val="008E4361"/>
    <w:rsid w:val="008E78A9"/>
    <w:rsid w:val="008F0637"/>
    <w:rsid w:val="008F0A1B"/>
    <w:rsid w:val="008F34DF"/>
    <w:rsid w:val="008F47AF"/>
    <w:rsid w:val="008F4E38"/>
    <w:rsid w:val="008F73C7"/>
    <w:rsid w:val="008F7968"/>
    <w:rsid w:val="008F7CE5"/>
    <w:rsid w:val="0090037E"/>
    <w:rsid w:val="00904113"/>
    <w:rsid w:val="0090419F"/>
    <w:rsid w:val="009053E4"/>
    <w:rsid w:val="00906E2D"/>
    <w:rsid w:val="00907592"/>
    <w:rsid w:val="009106F2"/>
    <w:rsid w:val="00910BF4"/>
    <w:rsid w:val="009112CE"/>
    <w:rsid w:val="00913497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1CAB"/>
    <w:rsid w:val="00933255"/>
    <w:rsid w:val="00933755"/>
    <w:rsid w:val="00934905"/>
    <w:rsid w:val="00935DB9"/>
    <w:rsid w:val="00935E2C"/>
    <w:rsid w:val="009415C5"/>
    <w:rsid w:val="00941BEB"/>
    <w:rsid w:val="00951FC6"/>
    <w:rsid w:val="0095235C"/>
    <w:rsid w:val="009532A5"/>
    <w:rsid w:val="00956A85"/>
    <w:rsid w:val="00956F9E"/>
    <w:rsid w:val="0095740B"/>
    <w:rsid w:val="009576BF"/>
    <w:rsid w:val="00960BBD"/>
    <w:rsid w:val="009623F6"/>
    <w:rsid w:val="0096278F"/>
    <w:rsid w:val="0096284A"/>
    <w:rsid w:val="00962F80"/>
    <w:rsid w:val="00963831"/>
    <w:rsid w:val="0096389D"/>
    <w:rsid w:val="009715AF"/>
    <w:rsid w:val="00973AB6"/>
    <w:rsid w:val="009764C6"/>
    <w:rsid w:val="00976DEB"/>
    <w:rsid w:val="00977070"/>
    <w:rsid w:val="00977497"/>
    <w:rsid w:val="0098019C"/>
    <w:rsid w:val="009828BB"/>
    <w:rsid w:val="00983B81"/>
    <w:rsid w:val="00991E91"/>
    <w:rsid w:val="00992B53"/>
    <w:rsid w:val="00995728"/>
    <w:rsid w:val="009A1E17"/>
    <w:rsid w:val="009A216D"/>
    <w:rsid w:val="009A45C8"/>
    <w:rsid w:val="009A544C"/>
    <w:rsid w:val="009A716E"/>
    <w:rsid w:val="009A74CB"/>
    <w:rsid w:val="009B11D3"/>
    <w:rsid w:val="009B5054"/>
    <w:rsid w:val="009B531C"/>
    <w:rsid w:val="009B6051"/>
    <w:rsid w:val="009C029D"/>
    <w:rsid w:val="009C080F"/>
    <w:rsid w:val="009C2E7B"/>
    <w:rsid w:val="009C3DF2"/>
    <w:rsid w:val="009C443D"/>
    <w:rsid w:val="009C491A"/>
    <w:rsid w:val="009C4B1A"/>
    <w:rsid w:val="009C5612"/>
    <w:rsid w:val="009D123B"/>
    <w:rsid w:val="009D2AC6"/>
    <w:rsid w:val="009D4832"/>
    <w:rsid w:val="009D54C4"/>
    <w:rsid w:val="009D6740"/>
    <w:rsid w:val="009D6A79"/>
    <w:rsid w:val="009E2DC5"/>
    <w:rsid w:val="009E41BA"/>
    <w:rsid w:val="009E568F"/>
    <w:rsid w:val="009E615D"/>
    <w:rsid w:val="009E6941"/>
    <w:rsid w:val="009F0E1B"/>
    <w:rsid w:val="009F32A3"/>
    <w:rsid w:val="009F32E9"/>
    <w:rsid w:val="009F4528"/>
    <w:rsid w:val="009F53CA"/>
    <w:rsid w:val="009F6047"/>
    <w:rsid w:val="00A11BF0"/>
    <w:rsid w:val="00A12B10"/>
    <w:rsid w:val="00A13394"/>
    <w:rsid w:val="00A13DA1"/>
    <w:rsid w:val="00A1520B"/>
    <w:rsid w:val="00A224C3"/>
    <w:rsid w:val="00A233B7"/>
    <w:rsid w:val="00A2439D"/>
    <w:rsid w:val="00A2454B"/>
    <w:rsid w:val="00A245D8"/>
    <w:rsid w:val="00A25457"/>
    <w:rsid w:val="00A26013"/>
    <w:rsid w:val="00A26449"/>
    <w:rsid w:val="00A26EE5"/>
    <w:rsid w:val="00A27D8E"/>
    <w:rsid w:val="00A30006"/>
    <w:rsid w:val="00A3163B"/>
    <w:rsid w:val="00A31BAC"/>
    <w:rsid w:val="00A3244E"/>
    <w:rsid w:val="00A33C81"/>
    <w:rsid w:val="00A35082"/>
    <w:rsid w:val="00A37D81"/>
    <w:rsid w:val="00A4018A"/>
    <w:rsid w:val="00A41F42"/>
    <w:rsid w:val="00A421EB"/>
    <w:rsid w:val="00A422B6"/>
    <w:rsid w:val="00A423EE"/>
    <w:rsid w:val="00A438D5"/>
    <w:rsid w:val="00A43C45"/>
    <w:rsid w:val="00A44658"/>
    <w:rsid w:val="00A45C83"/>
    <w:rsid w:val="00A45F76"/>
    <w:rsid w:val="00A4630E"/>
    <w:rsid w:val="00A50878"/>
    <w:rsid w:val="00A50883"/>
    <w:rsid w:val="00A61248"/>
    <w:rsid w:val="00A613C2"/>
    <w:rsid w:val="00A653B2"/>
    <w:rsid w:val="00A673AB"/>
    <w:rsid w:val="00A6772F"/>
    <w:rsid w:val="00A67C3E"/>
    <w:rsid w:val="00A7450F"/>
    <w:rsid w:val="00A74A0F"/>
    <w:rsid w:val="00A74E86"/>
    <w:rsid w:val="00A763FD"/>
    <w:rsid w:val="00A76A83"/>
    <w:rsid w:val="00A804B6"/>
    <w:rsid w:val="00A80D1F"/>
    <w:rsid w:val="00A86C6A"/>
    <w:rsid w:val="00A90AC3"/>
    <w:rsid w:val="00A92330"/>
    <w:rsid w:val="00A93084"/>
    <w:rsid w:val="00A93D4F"/>
    <w:rsid w:val="00A963D5"/>
    <w:rsid w:val="00A970BE"/>
    <w:rsid w:val="00AA3CFC"/>
    <w:rsid w:val="00AA514F"/>
    <w:rsid w:val="00AA614B"/>
    <w:rsid w:val="00AA65D1"/>
    <w:rsid w:val="00AB0E5A"/>
    <w:rsid w:val="00AB1A92"/>
    <w:rsid w:val="00AB1BAD"/>
    <w:rsid w:val="00AB1F96"/>
    <w:rsid w:val="00AB3E4A"/>
    <w:rsid w:val="00AB4E5F"/>
    <w:rsid w:val="00AB507A"/>
    <w:rsid w:val="00AB5557"/>
    <w:rsid w:val="00AB5A96"/>
    <w:rsid w:val="00AC1F37"/>
    <w:rsid w:val="00AC5E9B"/>
    <w:rsid w:val="00AD065D"/>
    <w:rsid w:val="00AD188E"/>
    <w:rsid w:val="00AD29AD"/>
    <w:rsid w:val="00AE0722"/>
    <w:rsid w:val="00AE0C18"/>
    <w:rsid w:val="00AE4369"/>
    <w:rsid w:val="00AE453C"/>
    <w:rsid w:val="00AF16AC"/>
    <w:rsid w:val="00AF1D74"/>
    <w:rsid w:val="00AF3ABD"/>
    <w:rsid w:val="00AF5055"/>
    <w:rsid w:val="00B01A33"/>
    <w:rsid w:val="00B02717"/>
    <w:rsid w:val="00B02730"/>
    <w:rsid w:val="00B03345"/>
    <w:rsid w:val="00B051B8"/>
    <w:rsid w:val="00B0542C"/>
    <w:rsid w:val="00B07BD0"/>
    <w:rsid w:val="00B104E6"/>
    <w:rsid w:val="00B10530"/>
    <w:rsid w:val="00B13F2B"/>
    <w:rsid w:val="00B14BC3"/>
    <w:rsid w:val="00B15CCD"/>
    <w:rsid w:val="00B17BA0"/>
    <w:rsid w:val="00B17D64"/>
    <w:rsid w:val="00B246DD"/>
    <w:rsid w:val="00B257C2"/>
    <w:rsid w:val="00B25F39"/>
    <w:rsid w:val="00B2688F"/>
    <w:rsid w:val="00B2733D"/>
    <w:rsid w:val="00B27787"/>
    <w:rsid w:val="00B30499"/>
    <w:rsid w:val="00B30CA7"/>
    <w:rsid w:val="00B32230"/>
    <w:rsid w:val="00B337B7"/>
    <w:rsid w:val="00B33B75"/>
    <w:rsid w:val="00B344AF"/>
    <w:rsid w:val="00B43A75"/>
    <w:rsid w:val="00B45CAB"/>
    <w:rsid w:val="00B46D17"/>
    <w:rsid w:val="00B500BC"/>
    <w:rsid w:val="00B51337"/>
    <w:rsid w:val="00B545A8"/>
    <w:rsid w:val="00B54C90"/>
    <w:rsid w:val="00B552BB"/>
    <w:rsid w:val="00B605F8"/>
    <w:rsid w:val="00B614EE"/>
    <w:rsid w:val="00B61EF9"/>
    <w:rsid w:val="00B65E8C"/>
    <w:rsid w:val="00B66BF3"/>
    <w:rsid w:val="00B71E2A"/>
    <w:rsid w:val="00B72818"/>
    <w:rsid w:val="00B73823"/>
    <w:rsid w:val="00B74163"/>
    <w:rsid w:val="00B752DB"/>
    <w:rsid w:val="00B80802"/>
    <w:rsid w:val="00B80AF4"/>
    <w:rsid w:val="00B81F42"/>
    <w:rsid w:val="00B825D6"/>
    <w:rsid w:val="00B85A8F"/>
    <w:rsid w:val="00B92911"/>
    <w:rsid w:val="00B94AB6"/>
    <w:rsid w:val="00BA00F7"/>
    <w:rsid w:val="00BA01B6"/>
    <w:rsid w:val="00BA0BAF"/>
    <w:rsid w:val="00BA2C07"/>
    <w:rsid w:val="00BA3647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4F6"/>
    <w:rsid w:val="00BD271E"/>
    <w:rsid w:val="00BD2A20"/>
    <w:rsid w:val="00BE47C7"/>
    <w:rsid w:val="00BE4D60"/>
    <w:rsid w:val="00BE6003"/>
    <w:rsid w:val="00BE6616"/>
    <w:rsid w:val="00BE7868"/>
    <w:rsid w:val="00BF6548"/>
    <w:rsid w:val="00BF7511"/>
    <w:rsid w:val="00C02953"/>
    <w:rsid w:val="00C036A1"/>
    <w:rsid w:val="00C047DE"/>
    <w:rsid w:val="00C06947"/>
    <w:rsid w:val="00C12568"/>
    <w:rsid w:val="00C13338"/>
    <w:rsid w:val="00C13C1C"/>
    <w:rsid w:val="00C14AAC"/>
    <w:rsid w:val="00C14AEE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31EDF"/>
    <w:rsid w:val="00C36148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4F5C"/>
    <w:rsid w:val="00C5506F"/>
    <w:rsid w:val="00C558D0"/>
    <w:rsid w:val="00C57217"/>
    <w:rsid w:val="00C57349"/>
    <w:rsid w:val="00C606D1"/>
    <w:rsid w:val="00C6085F"/>
    <w:rsid w:val="00C62683"/>
    <w:rsid w:val="00C626FB"/>
    <w:rsid w:val="00C639C2"/>
    <w:rsid w:val="00C64403"/>
    <w:rsid w:val="00C6496A"/>
    <w:rsid w:val="00C65FF5"/>
    <w:rsid w:val="00C66A53"/>
    <w:rsid w:val="00C67A20"/>
    <w:rsid w:val="00C72038"/>
    <w:rsid w:val="00C72786"/>
    <w:rsid w:val="00C7288F"/>
    <w:rsid w:val="00C73355"/>
    <w:rsid w:val="00C7698C"/>
    <w:rsid w:val="00C77643"/>
    <w:rsid w:val="00C81456"/>
    <w:rsid w:val="00C81970"/>
    <w:rsid w:val="00C82220"/>
    <w:rsid w:val="00C82AEA"/>
    <w:rsid w:val="00C83B58"/>
    <w:rsid w:val="00C853BB"/>
    <w:rsid w:val="00C85F4C"/>
    <w:rsid w:val="00C86823"/>
    <w:rsid w:val="00C903DB"/>
    <w:rsid w:val="00C93C82"/>
    <w:rsid w:val="00C959D2"/>
    <w:rsid w:val="00C96128"/>
    <w:rsid w:val="00C971C6"/>
    <w:rsid w:val="00CA2F34"/>
    <w:rsid w:val="00CA3E4B"/>
    <w:rsid w:val="00CA6505"/>
    <w:rsid w:val="00CB0D59"/>
    <w:rsid w:val="00CB0FDF"/>
    <w:rsid w:val="00CB1CA8"/>
    <w:rsid w:val="00CB7686"/>
    <w:rsid w:val="00CB7DE8"/>
    <w:rsid w:val="00CC5E23"/>
    <w:rsid w:val="00CD18E2"/>
    <w:rsid w:val="00CD38C0"/>
    <w:rsid w:val="00CD3EA4"/>
    <w:rsid w:val="00CD49BC"/>
    <w:rsid w:val="00CD5827"/>
    <w:rsid w:val="00CD5C72"/>
    <w:rsid w:val="00CD7B42"/>
    <w:rsid w:val="00CE1D6F"/>
    <w:rsid w:val="00CE4980"/>
    <w:rsid w:val="00CE4C89"/>
    <w:rsid w:val="00CE512A"/>
    <w:rsid w:val="00CE64BB"/>
    <w:rsid w:val="00CE6582"/>
    <w:rsid w:val="00CE7CFB"/>
    <w:rsid w:val="00CE7E67"/>
    <w:rsid w:val="00CE7FBD"/>
    <w:rsid w:val="00CF0B2E"/>
    <w:rsid w:val="00CF2D5B"/>
    <w:rsid w:val="00CF2F15"/>
    <w:rsid w:val="00CF381A"/>
    <w:rsid w:val="00D0133B"/>
    <w:rsid w:val="00D01AE9"/>
    <w:rsid w:val="00D025D1"/>
    <w:rsid w:val="00D02A66"/>
    <w:rsid w:val="00D02F0A"/>
    <w:rsid w:val="00D049D6"/>
    <w:rsid w:val="00D06601"/>
    <w:rsid w:val="00D13907"/>
    <w:rsid w:val="00D14772"/>
    <w:rsid w:val="00D17BA4"/>
    <w:rsid w:val="00D2027B"/>
    <w:rsid w:val="00D210C7"/>
    <w:rsid w:val="00D22C1F"/>
    <w:rsid w:val="00D24570"/>
    <w:rsid w:val="00D25D9C"/>
    <w:rsid w:val="00D2657A"/>
    <w:rsid w:val="00D30543"/>
    <w:rsid w:val="00D334F0"/>
    <w:rsid w:val="00D33EB3"/>
    <w:rsid w:val="00D35C61"/>
    <w:rsid w:val="00D35F26"/>
    <w:rsid w:val="00D35F3B"/>
    <w:rsid w:val="00D37C5F"/>
    <w:rsid w:val="00D40A54"/>
    <w:rsid w:val="00D43DE9"/>
    <w:rsid w:val="00D43F78"/>
    <w:rsid w:val="00D45589"/>
    <w:rsid w:val="00D4718C"/>
    <w:rsid w:val="00D47C48"/>
    <w:rsid w:val="00D500C1"/>
    <w:rsid w:val="00D505AF"/>
    <w:rsid w:val="00D50E82"/>
    <w:rsid w:val="00D51F29"/>
    <w:rsid w:val="00D52142"/>
    <w:rsid w:val="00D52721"/>
    <w:rsid w:val="00D52F1C"/>
    <w:rsid w:val="00D55394"/>
    <w:rsid w:val="00D577D9"/>
    <w:rsid w:val="00D61EAE"/>
    <w:rsid w:val="00D642D9"/>
    <w:rsid w:val="00D659E2"/>
    <w:rsid w:val="00D676E7"/>
    <w:rsid w:val="00D70EF1"/>
    <w:rsid w:val="00D70FA2"/>
    <w:rsid w:val="00D71960"/>
    <w:rsid w:val="00D74882"/>
    <w:rsid w:val="00D7691B"/>
    <w:rsid w:val="00D8019D"/>
    <w:rsid w:val="00D8131C"/>
    <w:rsid w:val="00D86FDE"/>
    <w:rsid w:val="00D87FDB"/>
    <w:rsid w:val="00D9249E"/>
    <w:rsid w:val="00D930E0"/>
    <w:rsid w:val="00D9665B"/>
    <w:rsid w:val="00D966FE"/>
    <w:rsid w:val="00DA08A0"/>
    <w:rsid w:val="00DA1D52"/>
    <w:rsid w:val="00DA3B30"/>
    <w:rsid w:val="00DA513E"/>
    <w:rsid w:val="00DA6549"/>
    <w:rsid w:val="00DA7B46"/>
    <w:rsid w:val="00DB04FD"/>
    <w:rsid w:val="00DB3148"/>
    <w:rsid w:val="00DB3275"/>
    <w:rsid w:val="00DB41D7"/>
    <w:rsid w:val="00DB5463"/>
    <w:rsid w:val="00DB62C5"/>
    <w:rsid w:val="00DB6D8D"/>
    <w:rsid w:val="00DB7BF0"/>
    <w:rsid w:val="00DC2313"/>
    <w:rsid w:val="00DC2D12"/>
    <w:rsid w:val="00DC39AE"/>
    <w:rsid w:val="00DC3C91"/>
    <w:rsid w:val="00DC56EB"/>
    <w:rsid w:val="00DC6423"/>
    <w:rsid w:val="00DC7552"/>
    <w:rsid w:val="00DD0B49"/>
    <w:rsid w:val="00DD165D"/>
    <w:rsid w:val="00DD25FA"/>
    <w:rsid w:val="00DD3783"/>
    <w:rsid w:val="00DD4FB2"/>
    <w:rsid w:val="00DD5C21"/>
    <w:rsid w:val="00DD6443"/>
    <w:rsid w:val="00DD73FC"/>
    <w:rsid w:val="00DD770D"/>
    <w:rsid w:val="00DE020A"/>
    <w:rsid w:val="00DE0216"/>
    <w:rsid w:val="00DE08F0"/>
    <w:rsid w:val="00DE5D15"/>
    <w:rsid w:val="00DE7ABF"/>
    <w:rsid w:val="00DE7F0E"/>
    <w:rsid w:val="00DF000F"/>
    <w:rsid w:val="00DF11C6"/>
    <w:rsid w:val="00DF422C"/>
    <w:rsid w:val="00DF5626"/>
    <w:rsid w:val="00DF5966"/>
    <w:rsid w:val="00DF5B06"/>
    <w:rsid w:val="00DF6574"/>
    <w:rsid w:val="00DF68A2"/>
    <w:rsid w:val="00E012C3"/>
    <w:rsid w:val="00E02D51"/>
    <w:rsid w:val="00E0307A"/>
    <w:rsid w:val="00E032F8"/>
    <w:rsid w:val="00E064F1"/>
    <w:rsid w:val="00E106E1"/>
    <w:rsid w:val="00E112C6"/>
    <w:rsid w:val="00E12DB0"/>
    <w:rsid w:val="00E160EF"/>
    <w:rsid w:val="00E1763C"/>
    <w:rsid w:val="00E17725"/>
    <w:rsid w:val="00E17A94"/>
    <w:rsid w:val="00E20745"/>
    <w:rsid w:val="00E208DD"/>
    <w:rsid w:val="00E20F6F"/>
    <w:rsid w:val="00E231A8"/>
    <w:rsid w:val="00E2550D"/>
    <w:rsid w:val="00E25BA5"/>
    <w:rsid w:val="00E2716B"/>
    <w:rsid w:val="00E34EC7"/>
    <w:rsid w:val="00E378D2"/>
    <w:rsid w:val="00E409DE"/>
    <w:rsid w:val="00E4363F"/>
    <w:rsid w:val="00E439A5"/>
    <w:rsid w:val="00E44623"/>
    <w:rsid w:val="00E450E9"/>
    <w:rsid w:val="00E45973"/>
    <w:rsid w:val="00E45A5F"/>
    <w:rsid w:val="00E46832"/>
    <w:rsid w:val="00E46F1D"/>
    <w:rsid w:val="00E5027C"/>
    <w:rsid w:val="00E50934"/>
    <w:rsid w:val="00E50C66"/>
    <w:rsid w:val="00E5101F"/>
    <w:rsid w:val="00E52551"/>
    <w:rsid w:val="00E528E5"/>
    <w:rsid w:val="00E546A2"/>
    <w:rsid w:val="00E56A5F"/>
    <w:rsid w:val="00E60DC0"/>
    <w:rsid w:val="00E61DD8"/>
    <w:rsid w:val="00E631DB"/>
    <w:rsid w:val="00E63208"/>
    <w:rsid w:val="00E634C0"/>
    <w:rsid w:val="00E667B6"/>
    <w:rsid w:val="00E67CCC"/>
    <w:rsid w:val="00E73947"/>
    <w:rsid w:val="00E74750"/>
    <w:rsid w:val="00E776BE"/>
    <w:rsid w:val="00E77BCC"/>
    <w:rsid w:val="00E80B9B"/>
    <w:rsid w:val="00E92EF9"/>
    <w:rsid w:val="00E95672"/>
    <w:rsid w:val="00E96AAC"/>
    <w:rsid w:val="00E96B7D"/>
    <w:rsid w:val="00E97A87"/>
    <w:rsid w:val="00E97B72"/>
    <w:rsid w:val="00EA1D2E"/>
    <w:rsid w:val="00EA3F58"/>
    <w:rsid w:val="00EA6C90"/>
    <w:rsid w:val="00EA706B"/>
    <w:rsid w:val="00EA7958"/>
    <w:rsid w:val="00EA7F87"/>
    <w:rsid w:val="00EB20F4"/>
    <w:rsid w:val="00EB225E"/>
    <w:rsid w:val="00EB47F7"/>
    <w:rsid w:val="00EC0BB2"/>
    <w:rsid w:val="00EC3024"/>
    <w:rsid w:val="00EC633E"/>
    <w:rsid w:val="00ED00C8"/>
    <w:rsid w:val="00ED1862"/>
    <w:rsid w:val="00ED2C3E"/>
    <w:rsid w:val="00ED2F37"/>
    <w:rsid w:val="00ED4B5F"/>
    <w:rsid w:val="00ED6BBE"/>
    <w:rsid w:val="00ED718F"/>
    <w:rsid w:val="00ED7E59"/>
    <w:rsid w:val="00EE63A2"/>
    <w:rsid w:val="00EE7E0C"/>
    <w:rsid w:val="00EF0A23"/>
    <w:rsid w:val="00EF2758"/>
    <w:rsid w:val="00EF29F1"/>
    <w:rsid w:val="00EF2C51"/>
    <w:rsid w:val="00EF4981"/>
    <w:rsid w:val="00EF4A1D"/>
    <w:rsid w:val="00EF4C61"/>
    <w:rsid w:val="00EF4DD3"/>
    <w:rsid w:val="00EF5FA0"/>
    <w:rsid w:val="00EF716A"/>
    <w:rsid w:val="00F0095B"/>
    <w:rsid w:val="00F0135D"/>
    <w:rsid w:val="00F020A3"/>
    <w:rsid w:val="00F05BF8"/>
    <w:rsid w:val="00F064B1"/>
    <w:rsid w:val="00F066D4"/>
    <w:rsid w:val="00F12D80"/>
    <w:rsid w:val="00F140AF"/>
    <w:rsid w:val="00F14751"/>
    <w:rsid w:val="00F152EC"/>
    <w:rsid w:val="00F15ECE"/>
    <w:rsid w:val="00F16943"/>
    <w:rsid w:val="00F16A9C"/>
    <w:rsid w:val="00F17BD8"/>
    <w:rsid w:val="00F21CE4"/>
    <w:rsid w:val="00F228C0"/>
    <w:rsid w:val="00F22D70"/>
    <w:rsid w:val="00F239CE"/>
    <w:rsid w:val="00F247EF"/>
    <w:rsid w:val="00F2517A"/>
    <w:rsid w:val="00F26998"/>
    <w:rsid w:val="00F30921"/>
    <w:rsid w:val="00F30E2B"/>
    <w:rsid w:val="00F32D97"/>
    <w:rsid w:val="00F343D1"/>
    <w:rsid w:val="00F36148"/>
    <w:rsid w:val="00F3658A"/>
    <w:rsid w:val="00F3749A"/>
    <w:rsid w:val="00F377F2"/>
    <w:rsid w:val="00F41825"/>
    <w:rsid w:val="00F42CFD"/>
    <w:rsid w:val="00F44AA3"/>
    <w:rsid w:val="00F45966"/>
    <w:rsid w:val="00F45A71"/>
    <w:rsid w:val="00F45CF9"/>
    <w:rsid w:val="00F47598"/>
    <w:rsid w:val="00F47B46"/>
    <w:rsid w:val="00F51E64"/>
    <w:rsid w:val="00F5249F"/>
    <w:rsid w:val="00F5386C"/>
    <w:rsid w:val="00F54005"/>
    <w:rsid w:val="00F54DAE"/>
    <w:rsid w:val="00F55165"/>
    <w:rsid w:val="00F567A1"/>
    <w:rsid w:val="00F651A2"/>
    <w:rsid w:val="00F66749"/>
    <w:rsid w:val="00F67BFE"/>
    <w:rsid w:val="00F72112"/>
    <w:rsid w:val="00F73B2E"/>
    <w:rsid w:val="00F7660C"/>
    <w:rsid w:val="00F7681E"/>
    <w:rsid w:val="00F773B9"/>
    <w:rsid w:val="00F8622B"/>
    <w:rsid w:val="00F87BAD"/>
    <w:rsid w:val="00F90BAB"/>
    <w:rsid w:val="00F93602"/>
    <w:rsid w:val="00F93D3D"/>
    <w:rsid w:val="00F94A4B"/>
    <w:rsid w:val="00F953B0"/>
    <w:rsid w:val="00F961CB"/>
    <w:rsid w:val="00F969D3"/>
    <w:rsid w:val="00F97769"/>
    <w:rsid w:val="00FA3348"/>
    <w:rsid w:val="00FA4C79"/>
    <w:rsid w:val="00FA7B78"/>
    <w:rsid w:val="00FA7B7B"/>
    <w:rsid w:val="00FB1BE2"/>
    <w:rsid w:val="00FB2150"/>
    <w:rsid w:val="00FB29DD"/>
    <w:rsid w:val="00FB596A"/>
    <w:rsid w:val="00FB5A92"/>
    <w:rsid w:val="00FB5EEF"/>
    <w:rsid w:val="00FB61DC"/>
    <w:rsid w:val="00FB6D44"/>
    <w:rsid w:val="00FB6D50"/>
    <w:rsid w:val="00FC0BAF"/>
    <w:rsid w:val="00FC34CE"/>
    <w:rsid w:val="00FC3AF9"/>
    <w:rsid w:val="00FC4DEA"/>
    <w:rsid w:val="00FC5428"/>
    <w:rsid w:val="00FC5A05"/>
    <w:rsid w:val="00FC7160"/>
    <w:rsid w:val="00FD559C"/>
    <w:rsid w:val="00FD64F0"/>
    <w:rsid w:val="00FE07DA"/>
    <w:rsid w:val="00FE0838"/>
    <w:rsid w:val="00FE3FC8"/>
    <w:rsid w:val="00FE4068"/>
    <w:rsid w:val="00FE7BBD"/>
    <w:rsid w:val="00FF004E"/>
    <w:rsid w:val="00FF14F1"/>
    <w:rsid w:val="00FF1CCB"/>
    <w:rsid w:val="00FF45BF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F2580F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47654"/>
    <w:pPr>
      <w:spacing w:before="120" w:line="360" w:lineRule="auto"/>
      <w:jc w:val="both"/>
    </w:pPr>
    <w:rPr>
      <w:sz w:val="28"/>
    </w:rPr>
  </w:style>
  <w:style w:type="paragraph" w:styleId="12">
    <w:name w:val="heading 1"/>
    <w:basedOn w:val="a0"/>
    <w:next w:val="2"/>
    <w:link w:val="13"/>
    <w:uiPriority w:val="9"/>
    <w:qFormat/>
    <w:rsid w:val="00047654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047654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047654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cs="Arial"/>
      <w:bCs/>
      <w:i/>
      <w:iCs/>
      <w:sz w:val="28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047654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8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cs="Arial"/>
      <w:bCs/>
      <w:i/>
      <w:sz w:val="28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eastAsia="MS Mincho"/>
      <w:sz w:val="28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eastAsia="MS Mincho"/>
      <w:i/>
      <w:iCs/>
      <w:sz w:val="28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eastAsia="MS Mincho"/>
      <w:sz w:val="28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62091D"/>
    <w:pPr>
      <w:tabs>
        <w:tab w:val="right" w:leader="dot" w:pos="9356"/>
      </w:tabs>
      <w:spacing w:before="0" w:after="100" w:line="240" w:lineRule="auto"/>
      <w:ind w:left="992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4B22F1"/>
    <w:pPr>
      <w:tabs>
        <w:tab w:val="right" w:leader="dot" w:pos="9356"/>
      </w:tabs>
      <w:spacing w:after="120" w:line="240" w:lineRule="auto"/>
      <w:ind w:left="425" w:right="567" w:hanging="425"/>
      <w:jc w:val="left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047654"/>
    <w:rPr>
      <w:b/>
      <w:sz w:val="28"/>
      <w:lang w:eastAsia="x-none"/>
    </w:rPr>
  </w:style>
  <w:style w:type="character" w:customStyle="1" w:styleId="20">
    <w:name w:val="Заголовок 2 Знак"/>
    <w:link w:val="2"/>
    <w:uiPriority w:val="9"/>
    <w:rsid w:val="00047654"/>
    <w:rPr>
      <w:b/>
      <w:bCs/>
      <w:iCs/>
      <w:sz w:val="28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047654"/>
    <w:rPr>
      <w:sz w:val="28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8B5C3C"/>
    <w:rPr>
      <w:rFonts w:ascii="Times New Roman" w:hAnsi="Times New Roman"/>
      <w:b w:val="0"/>
      <w:i w:val="0"/>
      <w:sz w:val="28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2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3"/>
      </w:numPr>
    </w:pPr>
  </w:style>
  <w:style w:type="numbering" w:customStyle="1" w:styleId="1">
    <w:name w:val="Многоуров 1.а)"/>
    <w:uiPriority w:val="99"/>
    <w:rsid w:val="00DF5966"/>
    <w:pPr>
      <w:numPr>
        <w:numId w:val="4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5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3"/>
    <w:next w:val="ab"/>
    <w:uiPriority w:val="39"/>
    <w:rsid w:val="00976DEB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3"/>
    <w:next w:val="ab"/>
    <w:uiPriority w:val="39"/>
    <w:rsid w:val="00976DEB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3"/>
    <w:next w:val="ab"/>
    <w:uiPriority w:val="39"/>
    <w:rsid w:val="00976DEB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3"/>
    <w:next w:val="ab"/>
    <w:uiPriority w:val="39"/>
    <w:rsid w:val="00E378D2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Tok">
    <w:name w:val="KeywordTok"/>
    <w:basedOn w:val="VerbatimChar"/>
    <w:rsid w:val="00F54DAE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F54DAE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F54DAE"/>
    <w:rPr>
      <w:rFonts w:ascii="PT Mono" w:hAnsi="PT Mono"/>
      <w:b w:val="0"/>
      <w:i w:val="0"/>
      <w:color w:val="40A070"/>
      <w:sz w:val="24"/>
    </w:rPr>
  </w:style>
  <w:style w:type="character" w:customStyle="1" w:styleId="StringTok">
    <w:name w:val="StringTok"/>
    <w:basedOn w:val="VerbatimChar"/>
    <w:rsid w:val="00F54DAE"/>
    <w:rPr>
      <w:rFonts w:ascii="PT Mono" w:hAnsi="PT Mono"/>
      <w:b w:val="0"/>
      <w:i w:val="0"/>
      <w:color w:val="4070A0"/>
      <w:sz w:val="24"/>
    </w:rPr>
  </w:style>
  <w:style w:type="character" w:customStyle="1" w:styleId="VariableTok">
    <w:name w:val="VariableTok"/>
    <w:basedOn w:val="VerbatimChar"/>
    <w:rsid w:val="00F54DAE"/>
    <w:rPr>
      <w:rFonts w:ascii="PT Mono" w:hAnsi="PT Mono"/>
      <w:b w:val="0"/>
      <w:i w:val="0"/>
      <w:color w:val="19177C"/>
      <w:sz w:val="24"/>
    </w:rPr>
  </w:style>
  <w:style w:type="character" w:customStyle="1" w:styleId="ControlFlowTok">
    <w:name w:val="ControlFlowTok"/>
    <w:basedOn w:val="VerbatimChar"/>
    <w:rsid w:val="00F54DAE"/>
    <w:rPr>
      <w:rFonts w:ascii="PT Mono" w:hAnsi="PT Mono"/>
      <w:b/>
      <w:i w:val="0"/>
      <w:color w:val="007020"/>
      <w:sz w:val="24"/>
    </w:rPr>
  </w:style>
  <w:style w:type="character" w:customStyle="1" w:styleId="BuiltInTok">
    <w:name w:val="BuiltInTok"/>
    <w:basedOn w:val="VerbatimChar"/>
    <w:rsid w:val="00F54DAE"/>
    <w:rPr>
      <w:rFonts w:ascii="PT Mono" w:hAnsi="PT Mono"/>
      <w:b w:val="0"/>
      <w:i w:val="0"/>
      <w:sz w:val="24"/>
    </w:rPr>
  </w:style>
  <w:style w:type="character" w:customStyle="1" w:styleId="AttributeTok">
    <w:name w:val="AttributeTok"/>
    <w:basedOn w:val="VerbatimChar"/>
    <w:rsid w:val="00F54DAE"/>
    <w:rPr>
      <w:rFonts w:ascii="PT Mono" w:hAnsi="PT Mono"/>
      <w:b w:val="0"/>
      <w:i w:val="0"/>
      <w:color w:val="7D9029"/>
      <w:sz w:val="24"/>
    </w:rPr>
  </w:style>
  <w:style w:type="character" w:customStyle="1" w:styleId="NormalTok">
    <w:name w:val="NormalTok"/>
    <w:basedOn w:val="VerbatimChar"/>
    <w:rsid w:val="00F54DAE"/>
    <w:rPr>
      <w:rFonts w:ascii="PT Mono" w:hAnsi="PT Mono"/>
      <w:b w:val="0"/>
      <w:i w:val="0"/>
      <w:sz w:val="24"/>
    </w:rPr>
  </w:style>
  <w:style w:type="character" w:styleId="affc">
    <w:name w:val="Strong"/>
    <w:basedOn w:val="a2"/>
    <w:qFormat/>
    <w:rsid w:val="0043520E"/>
    <w:rPr>
      <w:b/>
      <w:bCs/>
    </w:rPr>
  </w:style>
  <w:style w:type="paragraph" w:customStyle="1" w:styleId="affd">
    <w:name w:val="Блок кода"/>
    <w:basedOn w:val="SourceCode"/>
    <w:link w:val="affe"/>
    <w:qFormat/>
    <w:rsid w:val="00077D45"/>
    <w:rPr>
      <w:rFonts w:ascii="JetBrains Mono" w:hAnsi="JetBrains Mono"/>
      <w:sz w:val="24"/>
      <w:lang w:val="en-US"/>
    </w:rPr>
  </w:style>
  <w:style w:type="character" w:customStyle="1" w:styleId="affe">
    <w:name w:val="Блок кода Знак"/>
    <w:basedOn w:val="SourceCode0"/>
    <w:link w:val="affd"/>
    <w:rsid w:val="00077D45"/>
    <w:rPr>
      <w:rFonts w:ascii="JetBrains Mono" w:hAnsi="JetBrains Mono" w:cs="Courier New"/>
      <w:sz w:val="24"/>
      <w:lang w:val="en-US"/>
    </w:rPr>
  </w:style>
  <w:style w:type="character" w:customStyle="1" w:styleId="td-span">
    <w:name w:val="td-span"/>
    <w:basedOn w:val="a2"/>
    <w:rsid w:val="004D6AE6"/>
  </w:style>
  <w:style w:type="character" w:customStyle="1" w:styleId="md-plain">
    <w:name w:val="md-plain"/>
    <w:basedOn w:val="a2"/>
    <w:rsid w:val="004D6AE6"/>
  </w:style>
  <w:style w:type="paragraph" w:customStyle="1" w:styleId="Standard">
    <w:name w:val="Standard"/>
    <w:rsid w:val="007446E1"/>
    <w:pPr>
      <w:suppressAutoHyphens/>
      <w:autoSpaceDN w:val="0"/>
      <w:spacing w:after="200" w:line="276" w:lineRule="auto"/>
      <w:textAlignment w:val="baseline"/>
    </w:pPr>
    <w:rPr>
      <w:rFonts w:ascii="Calibri" w:eastAsia="Droid Sans Fallback" w:hAnsi="Calibri" w:cs="Calibri"/>
      <w:kern w:val="3"/>
      <w:sz w:val="22"/>
      <w:szCs w:val="22"/>
      <w:lang w:val="en-GB" w:eastAsia="en-US"/>
    </w:rPr>
  </w:style>
  <w:style w:type="paragraph" w:customStyle="1" w:styleId="52">
    <w:name w:val="Стиль5"/>
    <w:basedOn w:val="a0"/>
    <w:link w:val="53"/>
    <w:qFormat/>
    <w:rsid w:val="007446E1"/>
    <w:pPr>
      <w:spacing w:before="0"/>
      <w:ind w:firstLine="567"/>
    </w:pPr>
    <w:rPr>
      <w:szCs w:val="28"/>
    </w:rPr>
  </w:style>
  <w:style w:type="character" w:customStyle="1" w:styleId="53">
    <w:name w:val="Стиль5 Знак"/>
    <w:basedOn w:val="a2"/>
    <w:link w:val="52"/>
    <w:rsid w:val="007446E1"/>
    <w:rPr>
      <w:sz w:val="28"/>
      <w:szCs w:val="28"/>
    </w:rPr>
  </w:style>
  <w:style w:type="paragraph" w:styleId="afff">
    <w:name w:val="No Spacing"/>
    <w:link w:val="afff0"/>
    <w:uiPriority w:val="99"/>
    <w:qFormat/>
    <w:rsid w:val="0079052E"/>
    <w:rPr>
      <w:rFonts w:ascii="Calibri" w:hAnsi="Calibri" w:cs="Calibri"/>
      <w:sz w:val="22"/>
      <w:szCs w:val="22"/>
    </w:rPr>
  </w:style>
  <w:style w:type="character" w:customStyle="1" w:styleId="afff0">
    <w:name w:val="Без интервала Знак"/>
    <w:link w:val="afff"/>
    <w:uiPriority w:val="99"/>
    <w:locked/>
    <w:rsid w:val="0079052E"/>
    <w:rPr>
      <w:rFonts w:ascii="Calibri" w:hAnsi="Calibri" w:cs="Calibri"/>
      <w:sz w:val="22"/>
      <w:szCs w:val="22"/>
    </w:rPr>
  </w:style>
  <w:style w:type="paragraph" w:styleId="HTML0">
    <w:name w:val="HTML Preformatted"/>
    <w:basedOn w:val="a0"/>
    <w:link w:val="HTML1"/>
    <w:uiPriority w:val="99"/>
    <w:semiHidden/>
    <w:unhideWhenUsed/>
    <w:rsid w:val="001E3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1E3CB8"/>
    <w:rPr>
      <w:rFonts w:ascii="Courier New" w:hAnsi="Courier New" w:cs="Courier New"/>
    </w:rPr>
  </w:style>
  <w:style w:type="character" w:styleId="HTML2">
    <w:name w:val="HTML Code"/>
    <w:basedOn w:val="a2"/>
    <w:uiPriority w:val="99"/>
    <w:semiHidden/>
    <w:unhideWhenUsed/>
    <w:rsid w:val="001E3C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71F77-EC01-4B00-8421-6E5039DEE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312</TotalTime>
  <Pages>25</Pages>
  <Words>3882</Words>
  <Characters>22130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25961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Minutri</cp:lastModifiedBy>
  <cp:revision>10</cp:revision>
  <cp:lastPrinted>2020-06-10T14:51:00Z</cp:lastPrinted>
  <dcterms:created xsi:type="dcterms:W3CDTF">2020-06-12T18:09:00Z</dcterms:created>
  <dcterms:modified xsi:type="dcterms:W3CDTF">2020-07-09T07:58:00Z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